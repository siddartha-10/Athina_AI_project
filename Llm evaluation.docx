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FFB13" w14:textId="0BBEA092" w:rsidR="00817A70" w:rsidRDefault="00817A70">
      <w:r>
        <w:t xml:space="preserve">What is RAG: - </w:t>
      </w:r>
    </w:p>
    <w:p w14:paraId="6F540806" w14:textId="77777777" w:rsidR="00817A70" w:rsidRDefault="00817A70"/>
    <w:p w14:paraId="397BA896" w14:textId="355E5FEC" w:rsidR="00817A70" w:rsidRDefault="00817A70">
      <w:r w:rsidRPr="00817A70">
        <w:drawing>
          <wp:inline distT="0" distB="0" distL="0" distR="0" wp14:anchorId="0092BBC7" wp14:editId="6EBD4FD9">
            <wp:extent cx="5943600" cy="2799715"/>
            <wp:effectExtent l="0" t="0" r="0" b="0"/>
            <wp:docPr id="967469167" name="Picture 1" descr="A diagram of a diagram of knowle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69167" name="Picture 1" descr="A diagram of a diagram of knowledge&#10;&#10;Description automatically generated"/>
                    <pic:cNvPicPr/>
                  </pic:nvPicPr>
                  <pic:blipFill>
                    <a:blip r:embed="rId5"/>
                    <a:stretch>
                      <a:fillRect/>
                    </a:stretch>
                  </pic:blipFill>
                  <pic:spPr>
                    <a:xfrm>
                      <a:off x="0" y="0"/>
                      <a:ext cx="5943600" cy="2799715"/>
                    </a:xfrm>
                    <a:prstGeom prst="rect">
                      <a:avLst/>
                    </a:prstGeom>
                  </pic:spPr>
                </pic:pic>
              </a:graphicData>
            </a:graphic>
          </wp:inline>
        </w:drawing>
      </w:r>
    </w:p>
    <w:p w14:paraId="3EA98FBF" w14:textId="77777777" w:rsidR="00817A70" w:rsidRDefault="00817A70"/>
    <w:p w14:paraId="639BFF65" w14:textId="6BEF709D" w:rsidR="00817A70" w:rsidRDefault="00D67742">
      <w:r>
        <w:t xml:space="preserve">First, I used </w:t>
      </w:r>
      <w:proofErr w:type="spellStart"/>
      <w:r>
        <w:t>PyPDFLoader</w:t>
      </w:r>
      <w:proofErr w:type="spellEnd"/>
      <w:r>
        <w:t xml:space="preserve"> to load the pdf and we then break them into different pages and these pages are then split into documents using </w:t>
      </w:r>
      <w:proofErr w:type="spellStart"/>
      <w:r>
        <w:t>RecursiveTextSplitter</w:t>
      </w:r>
      <w:proofErr w:type="spellEnd"/>
      <w:r>
        <w:t>, then these documents are embedded and then stored in a vector database. Then the vector database is queried against the vector database which returns the top-K relevant documents, then the question along with the retrieved documents are given to the LLM for generation.</w:t>
      </w:r>
    </w:p>
    <w:p w14:paraId="181CBC1D" w14:textId="77777777" w:rsidR="00817A70" w:rsidRDefault="00817A70"/>
    <w:p w14:paraId="65EB8883" w14:textId="729D40A6" w:rsidR="00817A70" w:rsidRDefault="00D67742">
      <w:r>
        <w:t>Details regarding the project: -</w:t>
      </w:r>
    </w:p>
    <w:p w14:paraId="2CE5DD94" w14:textId="77777777" w:rsidR="00817A70" w:rsidRDefault="00817A70"/>
    <w:p w14:paraId="0E84702C" w14:textId="17E0FA0F" w:rsidR="001B193A" w:rsidRDefault="001B193A">
      <w:r w:rsidRPr="001B193A">
        <w:t xml:space="preserve">Initially, when I received the take-home project, my first idea was to design the pipeline so it could work with any PDF document. The document would be embedded, stored in a vector database, and the database would be used as a retriever. It would query relevant documents and pass them to the LLM for generation. I chose </w:t>
      </w:r>
      <w:proofErr w:type="spellStart"/>
      <w:r w:rsidRPr="001B193A">
        <w:t>LangChain</w:t>
      </w:r>
      <w:proofErr w:type="spellEnd"/>
      <w:r w:rsidRPr="001B193A">
        <w:t xml:space="preserve"> as my framework because it is user-friendly and offers many excellent integrations. Additionally, I appreciate </w:t>
      </w:r>
      <w:proofErr w:type="spellStart"/>
      <w:r w:rsidRPr="001B193A">
        <w:t>LangChain</w:t>
      </w:r>
      <w:proofErr w:type="spellEnd"/>
      <w:r w:rsidRPr="001B193A">
        <w:t xml:space="preserve"> for its comprehensive documentation.</w:t>
      </w:r>
    </w:p>
    <w:p w14:paraId="4EC1905F" w14:textId="77777777" w:rsidR="00D94F4F" w:rsidRDefault="00D94F4F"/>
    <w:p w14:paraId="3ECB3ACE" w14:textId="6E917F5C" w:rsidR="00D75F02" w:rsidRDefault="00D94F4F" w:rsidP="00D67742">
      <w:pPr>
        <w:pStyle w:val="ListParagraph"/>
        <w:numPr>
          <w:ilvl w:val="0"/>
          <w:numId w:val="6"/>
        </w:numPr>
      </w:pPr>
      <w:r>
        <w:t xml:space="preserve">How did I construct the dataset: - For creating the dataset I used </w:t>
      </w:r>
      <w:proofErr w:type="gramStart"/>
      <w:r>
        <w:t>Ragas</w:t>
      </w:r>
      <w:proofErr w:type="gramEnd"/>
      <w:r>
        <w:t xml:space="preserve"> test generator initially I used different distributions for {simple, </w:t>
      </w:r>
      <w:r w:rsidR="006000AA">
        <w:t xml:space="preserve">reasoning, </w:t>
      </w:r>
      <w:r w:rsidR="00D75F02">
        <w:t>multi-context queries</w:t>
      </w:r>
      <w:r>
        <w:t>}</w:t>
      </w:r>
      <w:r w:rsidR="00D75F02">
        <w:t xml:space="preserve">. Did some initial testing using {0.25, 0.5, 0.25} respectively to see whether the model works well or not, but the simple questions were very straight </w:t>
      </w:r>
      <w:r w:rsidR="006540DF">
        <w:t>forward,</w:t>
      </w:r>
      <w:r w:rsidR="00D75F02">
        <w:t xml:space="preserve"> and I was getting </w:t>
      </w:r>
      <w:r w:rsidR="00D75F02" w:rsidRPr="00D75F02">
        <w:t>{'faithfulness': 0.9246, '</w:t>
      </w:r>
      <w:proofErr w:type="spellStart"/>
      <w:r w:rsidR="00D75F02" w:rsidRPr="00D75F02">
        <w:t>answer_relevancy</w:t>
      </w:r>
      <w:proofErr w:type="spellEnd"/>
      <w:r w:rsidR="00D75F02" w:rsidRPr="00D75F02">
        <w:t>': 0.9458</w:t>
      </w:r>
      <w:r w:rsidR="00D75F02">
        <w:t xml:space="preserve"> [as shown in the last page of this document]</w:t>
      </w:r>
      <w:r w:rsidR="00D75F02" w:rsidRPr="00D75F02">
        <w:t>}</w:t>
      </w:r>
      <w:r w:rsidR="00D75F02">
        <w:t xml:space="preserve">. But I wanted my dataset to consist of but more complex queries hence I used {0, 0.75, 0.25} distribution and along with them I also added few simple questions to the data which I think are some of the question </w:t>
      </w:r>
      <w:r w:rsidR="006540DF">
        <w:t>users</w:t>
      </w:r>
      <w:r w:rsidR="00D75F02">
        <w:t xml:space="preserve"> might want to ask.</w:t>
      </w:r>
      <w:r w:rsidR="00BE6009">
        <w:t xml:space="preserve"> And </w:t>
      </w:r>
      <w:proofErr w:type="gramStart"/>
      <w:r w:rsidR="00BE6009">
        <w:t>also</w:t>
      </w:r>
      <w:proofErr w:type="gramEnd"/>
      <w:r w:rsidR="00BE6009">
        <w:t xml:space="preserve"> the queries does not belong to one page or any topic but it is diverse and consists of different questions or queries from the user’s perspective.</w:t>
      </w:r>
    </w:p>
    <w:p w14:paraId="1C31FEFD" w14:textId="77777777" w:rsidR="00D75F02" w:rsidRDefault="00D75F02" w:rsidP="00D75F02"/>
    <w:p w14:paraId="7C1E8C46" w14:textId="067A850B" w:rsidR="00D75F02" w:rsidRDefault="00D75F02" w:rsidP="00D75F02">
      <w:pPr>
        <w:pStyle w:val="ListParagraph"/>
        <w:numPr>
          <w:ilvl w:val="0"/>
          <w:numId w:val="6"/>
        </w:numPr>
      </w:pPr>
      <w:r w:rsidRPr="00D75F02">
        <w:t xml:space="preserve">How and </w:t>
      </w:r>
      <w:r w:rsidR="006540DF" w:rsidRPr="00D75F02">
        <w:t>why,</w:t>
      </w:r>
      <w:r w:rsidRPr="00D75F02">
        <w:t xml:space="preserve"> you chose these evaluation </w:t>
      </w:r>
      <w:r w:rsidRPr="00D75F02">
        <w:t>metrics</w:t>
      </w:r>
      <w:r>
        <w:t xml:space="preserve">: - While researching and learning about RAG and while building projects I used to get </w:t>
      </w:r>
      <w:r w:rsidR="006540DF">
        <w:t>and</w:t>
      </w:r>
      <w:r>
        <w:t xml:space="preserve"> used to see a lot of questions on the internet that, how sure are you that the answer generated is not due to hallucinations etc.</w:t>
      </w:r>
      <w:r w:rsidR="00D67742">
        <w:t xml:space="preserve"> </w:t>
      </w:r>
      <w:r>
        <w:t xml:space="preserve">During this </w:t>
      </w:r>
      <w:r w:rsidR="006540DF">
        <w:t>time,</w:t>
      </w:r>
      <w:r>
        <w:t xml:space="preserve"> I learnt about Ragas, this is a very easy to use library for evaluation the outputs generated by the model.</w:t>
      </w:r>
    </w:p>
    <w:p w14:paraId="6E860B65" w14:textId="77777777" w:rsidR="00D75F02" w:rsidRDefault="00D75F02" w:rsidP="00D75F02"/>
    <w:p w14:paraId="06DBD9A2" w14:textId="1B56C9FD" w:rsidR="006540DF" w:rsidRDefault="006540DF" w:rsidP="00D67742">
      <w:pPr>
        <w:ind w:left="720"/>
      </w:pPr>
      <w:r>
        <w:t>The two metrics that I choose and think important are Faithfulness and Answer relevancy</w:t>
      </w:r>
    </w:p>
    <w:p w14:paraId="03BC7A74" w14:textId="77777777" w:rsidR="006540DF" w:rsidRDefault="006540DF" w:rsidP="00D67742">
      <w:pPr>
        <w:ind w:left="720"/>
      </w:pPr>
    </w:p>
    <w:p w14:paraId="7289D082" w14:textId="554197E5" w:rsidR="006540DF" w:rsidRDefault="006540DF" w:rsidP="00D67742">
      <w:pPr>
        <w:pStyle w:val="ListParagraph"/>
        <w:numPr>
          <w:ilvl w:val="0"/>
          <w:numId w:val="2"/>
        </w:numPr>
        <w:ind w:left="1440"/>
      </w:pPr>
      <w:r>
        <w:t>Faithfulness: - It evaluates whether the LLM, is outputting the answers which are factual and does not hallucinate and contradict any information that is not in the context provided to the LLM. The reason I choose that the answers are reliable and correct.</w:t>
      </w:r>
    </w:p>
    <w:p w14:paraId="055E869C" w14:textId="77777777" w:rsidR="006540DF" w:rsidRDefault="006540DF" w:rsidP="00D67742">
      <w:pPr>
        <w:pStyle w:val="ListParagraph"/>
        <w:ind w:left="1440"/>
      </w:pPr>
    </w:p>
    <w:p w14:paraId="09C78CD9" w14:textId="0308436A" w:rsidR="006540DF" w:rsidRDefault="006540DF" w:rsidP="00D67742">
      <w:pPr>
        <w:pStyle w:val="ListParagraph"/>
        <w:numPr>
          <w:ilvl w:val="0"/>
          <w:numId w:val="2"/>
        </w:numPr>
        <w:ind w:left="1440"/>
      </w:pPr>
      <w:r>
        <w:t xml:space="preserve"> Answer relevancy: - It evaluates how the output is relevant to the input that is given to the LLM.</w:t>
      </w:r>
      <w:r w:rsidR="00817A70">
        <w:t xml:space="preserve"> </w:t>
      </w:r>
      <w:r w:rsidR="00817A70" w:rsidRPr="00817A70">
        <w:t>This metric assesses if the instructions given to the language model through the prompt template result in generating relevant and useful outputs, considering the provided context for retrieval.</w:t>
      </w:r>
    </w:p>
    <w:p w14:paraId="6D574546" w14:textId="77777777" w:rsidR="00817A70" w:rsidRDefault="00817A70" w:rsidP="00817A70">
      <w:pPr>
        <w:pStyle w:val="ListParagraph"/>
      </w:pPr>
    </w:p>
    <w:p w14:paraId="28700AB3" w14:textId="2043348B" w:rsidR="00817A70" w:rsidRDefault="00817A70" w:rsidP="00817A70"/>
    <w:p w14:paraId="6688D870" w14:textId="402483D7" w:rsidR="00817A70" w:rsidRDefault="00817A70" w:rsidP="00D67742">
      <w:pPr>
        <w:pStyle w:val="ListParagraph"/>
        <w:numPr>
          <w:ilvl w:val="0"/>
          <w:numId w:val="6"/>
        </w:numPr>
      </w:pPr>
      <w:r w:rsidRPr="00817A70">
        <w:t xml:space="preserve">What did you try to improve the </w:t>
      </w:r>
      <w:r w:rsidRPr="00817A70">
        <w:t>accuracy</w:t>
      </w:r>
      <w:r>
        <w:t xml:space="preserve">: - </w:t>
      </w:r>
    </w:p>
    <w:p w14:paraId="7B43110C" w14:textId="77777777" w:rsidR="00817A70" w:rsidRDefault="00817A70" w:rsidP="00817A70"/>
    <w:p w14:paraId="18CC9FD8" w14:textId="46F49B69" w:rsidR="00817A70" w:rsidRDefault="00817A70" w:rsidP="00D67742">
      <w:pPr>
        <w:ind w:left="720"/>
      </w:pPr>
      <w:r>
        <w:t xml:space="preserve">Different methods I tried to improve the model: - </w:t>
      </w:r>
    </w:p>
    <w:p w14:paraId="1BE6C7E9" w14:textId="7CA0BE88" w:rsidR="00817A70" w:rsidRDefault="00817A70" w:rsidP="00D67742">
      <w:pPr>
        <w:pStyle w:val="ListParagraph"/>
        <w:numPr>
          <w:ilvl w:val="0"/>
          <w:numId w:val="3"/>
        </w:numPr>
        <w:ind w:left="1440"/>
      </w:pPr>
      <w:proofErr w:type="spellStart"/>
      <w:r w:rsidRPr="00817A70">
        <w:t>RetrievalQA</w:t>
      </w:r>
      <w:proofErr w:type="spellEnd"/>
      <w:r w:rsidRPr="00817A70">
        <w:t xml:space="preserve"> Chain from </w:t>
      </w:r>
      <w:proofErr w:type="spellStart"/>
      <w:r w:rsidRPr="00817A70">
        <w:t>LangChain</w:t>
      </w:r>
      <w:proofErr w:type="spellEnd"/>
    </w:p>
    <w:p w14:paraId="468BCF5F" w14:textId="3A28E404" w:rsidR="00817A70" w:rsidRDefault="00817A70" w:rsidP="00D67742">
      <w:pPr>
        <w:pStyle w:val="ListParagraph"/>
        <w:numPr>
          <w:ilvl w:val="0"/>
          <w:numId w:val="3"/>
        </w:numPr>
        <w:ind w:left="1440"/>
      </w:pPr>
      <w:r w:rsidRPr="00817A70">
        <w:t>Multi-Query Approach</w:t>
      </w:r>
    </w:p>
    <w:p w14:paraId="424F8D06" w14:textId="0C50CC4F" w:rsidR="00817A70" w:rsidRDefault="00817A70" w:rsidP="00D67742">
      <w:pPr>
        <w:pStyle w:val="ListParagraph"/>
        <w:numPr>
          <w:ilvl w:val="0"/>
          <w:numId w:val="3"/>
        </w:numPr>
        <w:ind w:left="1440"/>
      </w:pPr>
      <w:proofErr w:type="spellStart"/>
      <w:r w:rsidRPr="00817A70">
        <w:t>HyDE</w:t>
      </w:r>
      <w:proofErr w:type="spellEnd"/>
      <w:r w:rsidRPr="00817A70">
        <w:t xml:space="preserve"> (Hypothetical Document Embeddings)</w:t>
      </w:r>
    </w:p>
    <w:p w14:paraId="7903145C" w14:textId="074169B9" w:rsidR="00817A70" w:rsidRDefault="00817A70" w:rsidP="00D67742">
      <w:pPr>
        <w:pStyle w:val="ListParagraph"/>
        <w:numPr>
          <w:ilvl w:val="0"/>
          <w:numId w:val="3"/>
        </w:numPr>
        <w:ind w:left="1440"/>
      </w:pPr>
      <w:r>
        <w:t>Re-Rank</w:t>
      </w:r>
      <w:r w:rsidR="0054224F">
        <w:t>ing</w:t>
      </w:r>
    </w:p>
    <w:p w14:paraId="3C1563B7" w14:textId="39183328" w:rsidR="00817A70" w:rsidRDefault="00817A70" w:rsidP="00D67742">
      <w:pPr>
        <w:pStyle w:val="ListParagraph"/>
        <w:numPr>
          <w:ilvl w:val="0"/>
          <w:numId w:val="3"/>
        </w:numPr>
        <w:ind w:left="1440"/>
      </w:pPr>
      <w:proofErr w:type="spellStart"/>
      <w:r>
        <w:t>ColBERT</w:t>
      </w:r>
      <w:proofErr w:type="spellEnd"/>
      <w:r>
        <w:t xml:space="preserve"> (Contextualized Late Interaction over BERT)</w:t>
      </w:r>
    </w:p>
    <w:p w14:paraId="0AF3726C" w14:textId="77777777" w:rsidR="00817A70" w:rsidRDefault="00817A70" w:rsidP="00D67742">
      <w:pPr>
        <w:ind w:left="720"/>
      </w:pPr>
    </w:p>
    <w:p w14:paraId="7ACA7C9C" w14:textId="19F33901" w:rsidR="002F16EF" w:rsidRDefault="00817A70" w:rsidP="00D67742">
      <w:pPr>
        <w:ind w:left="720"/>
      </w:pPr>
      <w:proofErr w:type="spellStart"/>
      <w:r>
        <w:t>RetrievalQA</w:t>
      </w:r>
      <w:proofErr w:type="spellEnd"/>
      <w:r>
        <w:t xml:space="preserve"> </w:t>
      </w:r>
      <w:r w:rsidR="00D67742">
        <w:t>chain: -</w:t>
      </w:r>
      <w:r>
        <w:t xml:space="preserve"> </w:t>
      </w:r>
      <w:r w:rsidR="00D67742">
        <w:t xml:space="preserve">Given a user query this chain will query the </w:t>
      </w:r>
      <w:proofErr w:type="spellStart"/>
      <w:r w:rsidR="00D67742">
        <w:t>the</w:t>
      </w:r>
      <w:proofErr w:type="spellEnd"/>
      <w:r w:rsidR="00D67742">
        <w:t xml:space="preserve"> retriever which is the database that consists of the embeddings of the data / document we would like to query. The below are the results using the simple </w:t>
      </w:r>
      <w:proofErr w:type="spellStart"/>
      <w:r w:rsidR="00D67742">
        <w:t>RetrievalQA</w:t>
      </w:r>
      <w:proofErr w:type="spellEnd"/>
      <w:r w:rsidR="00D67742">
        <w:t xml:space="preserve"> chain.</w:t>
      </w:r>
    </w:p>
    <w:p w14:paraId="48A559B1" w14:textId="1483F973" w:rsidR="002F16EF" w:rsidRDefault="002F16EF">
      <w:r w:rsidRPr="002F16EF">
        <w:lastRenderedPageBreak/>
        <w:drawing>
          <wp:inline distT="0" distB="0" distL="0" distR="0" wp14:anchorId="2605600F" wp14:editId="07AB6842">
            <wp:extent cx="6621524" cy="4026877"/>
            <wp:effectExtent l="0" t="0" r="0" b="0"/>
            <wp:docPr id="750803623" name="Picture 1" descr="A red and green strip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03623" name="Picture 1" descr="A red and green striped pattern&#10;&#10;Description automatically generated"/>
                    <pic:cNvPicPr/>
                  </pic:nvPicPr>
                  <pic:blipFill>
                    <a:blip r:embed="rId6"/>
                    <a:stretch>
                      <a:fillRect/>
                    </a:stretch>
                  </pic:blipFill>
                  <pic:spPr>
                    <a:xfrm>
                      <a:off x="0" y="0"/>
                      <a:ext cx="6796289" cy="4133160"/>
                    </a:xfrm>
                    <a:prstGeom prst="rect">
                      <a:avLst/>
                    </a:prstGeom>
                  </pic:spPr>
                </pic:pic>
              </a:graphicData>
            </a:graphic>
          </wp:inline>
        </w:drawing>
      </w:r>
    </w:p>
    <w:p w14:paraId="796C19C4" w14:textId="77777777" w:rsidR="007C233C" w:rsidRDefault="007C233C"/>
    <w:p w14:paraId="2C2C3FCA" w14:textId="45477CAD" w:rsidR="00E34890" w:rsidRPr="00D67742" w:rsidRDefault="000C5DF8" w:rsidP="00D67742">
      <w:pPr>
        <w:ind w:left="2160"/>
        <w:rPr>
          <w:b/>
          <w:bCs/>
        </w:rPr>
      </w:pPr>
      <w:r w:rsidRPr="00D67742">
        <w:rPr>
          <w:b/>
          <w:bCs/>
        </w:rPr>
        <w:t>{'faithfulness': 0.8067, '</w:t>
      </w:r>
      <w:proofErr w:type="spellStart"/>
      <w:r w:rsidRPr="00D67742">
        <w:rPr>
          <w:b/>
          <w:bCs/>
        </w:rPr>
        <w:t>answer_relevancy</w:t>
      </w:r>
      <w:proofErr w:type="spellEnd"/>
      <w:r w:rsidRPr="00D67742">
        <w:rPr>
          <w:b/>
          <w:bCs/>
        </w:rPr>
        <w:t>': 0.9225}</w:t>
      </w:r>
    </w:p>
    <w:p w14:paraId="74C68612" w14:textId="77777777" w:rsidR="002F16EF" w:rsidRDefault="002F16EF"/>
    <w:p w14:paraId="7D27C103" w14:textId="77777777" w:rsidR="002F16EF" w:rsidRDefault="002F16EF"/>
    <w:p w14:paraId="08BAF646" w14:textId="77777777" w:rsidR="002F16EF" w:rsidRDefault="002F16EF"/>
    <w:p w14:paraId="40D5F467" w14:textId="686E8FA3" w:rsidR="00D67742" w:rsidRDefault="00D67742" w:rsidP="00D67742">
      <w:pPr>
        <w:pStyle w:val="ListParagraph"/>
      </w:pPr>
      <w:r w:rsidRPr="00817A70">
        <w:t xml:space="preserve">Multi-Query </w:t>
      </w:r>
      <w:r w:rsidR="004B0AEE" w:rsidRPr="00817A70">
        <w:t>Approach</w:t>
      </w:r>
      <w:r w:rsidR="004B0AEE">
        <w:t>: -</w:t>
      </w:r>
      <w:r>
        <w:t xml:space="preserve"> </w:t>
      </w:r>
      <w:r w:rsidR="004B0AEE">
        <w:t xml:space="preserve">This is an advanced RAG technique, most of the time user queries are ambiguous and they tend to also receive an incorrect/ambiguous answer. To mitigate this problem in this approach I used a </w:t>
      </w:r>
      <w:proofErr w:type="spellStart"/>
      <w:r w:rsidR="004B0AEE">
        <w:t>llm</w:t>
      </w:r>
      <w:proofErr w:type="spellEnd"/>
      <w:r w:rsidR="004B0AEE">
        <w:t xml:space="preserve"> to generate 5 questions which are similar each other. The vector database is then queried with all the questions and retrieves documents and now we take the union of all documents and pass the question and all the documents to the LLM for generation.</w:t>
      </w:r>
    </w:p>
    <w:p w14:paraId="0B71D522" w14:textId="77777777" w:rsidR="004B0AEE" w:rsidRDefault="004B0AEE" w:rsidP="00D67742">
      <w:pPr>
        <w:pStyle w:val="ListParagraph"/>
      </w:pPr>
    </w:p>
    <w:p w14:paraId="0641345F" w14:textId="63226C36" w:rsidR="004B0AEE" w:rsidRDefault="004B0AEE" w:rsidP="00D67742">
      <w:pPr>
        <w:pStyle w:val="ListParagraph"/>
      </w:pPr>
      <w:r>
        <w:t>Why do we do this? So, we can capture more similar documents to the question and give more context so we can give more accurate answer to the user.</w:t>
      </w:r>
    </w:p>
    <w:p w14:paraId="2966A049" w14:textId="77777777" w:rsidR="00094A69" w:rsidRDefault="00094A69"/>
    <w:p w14:paraId="1C248E80" w14:textId="77777777" w:rsidR="00094A69" w:rsidRDefault="00094A69"/>
    <w:p w14:paraId="38D901F1" w14:textId="77777777" w:rsidR="00094A69" w:rsidRDefault="00094A69"/>
    <w:p w14:paraId="5BAEA50F" w14:textId="22F1CD65" w:rsidR="002C3508" w:rsidRDefault="002C3508">
      <w:r w:rsidRPr="002C3508">
        <w:lastRenderedPageBreak/>
        <w:drawing>
          <wp:inline distT="0" distB="0" distL="0" distR="0" wp14:anchorId="31616100" wp14:editId="118F7D15">
            <wp:extent cx="6663476" cy="4774223"/>
            <wp:effectExtent l="0" t="0" r="4445" b="1270"/>
            <wp:docPr id="630814047" name="Picture 1" descr="A red and green striped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14047" name="Picture 1" descr="A red and green striped fabric&#10;&#10;Description automatically generated"/>
                    <pic:cNvPicPr/>
                  </pic:nvPicPr>
                  <pic:blipFill>
                    <a:blip r:embed="rId7"/>
                    <a:stretch>
                      <a:fillRect/>
                    </a:stretch>
                  </pic:blipFill>
                  <pic:spPr>
                    <a:xfrm>
                      <a:off x="0" y="0"/>
                      <a:ext cx="6751308" cy="4837152"/>
                    </a:xfrm>
                    <a:prstGeom prst="rect">
                      <a:avLst/>
                    </a:prstGeom>
                  </pic:spPr>
                </pic:pic>
              </a:graphicData>
            </a:graphic>
          </wp:inline>
        </w:drawing>
      </w:r>
    </w:p>
    <w:p w14:paraId="1564F5C8" w14:textId="77777777" w:rsidR="004B0AEE" w:rsidRDefault="004B0AEE" w:rsidP="004B0AEE">
      <w:pPr>
        <w:ind w:left="720" w:firstLine="720"/>
      </w:pPr>
    </w:p>
    <w:p w14:paraId="21C72159" w14:textId="40ABAEFD" w:rsidR="002C3508" w:rsidRPr="004B0AEE" w:rsidRDefault="000C5DF8" w:rsidP="004B0AEE">
      <w:pPr>
        <w:ind w:left="1440" w:firstLine="720"/>
        <w:rPr>
          <w:b/>
          <w:bCs/>
        </w:rPr>
      </w:pPr>
      <w:r w:rsidRPr="004B0AEE">
        <w:rPr>
          <w:b/>
          <w:bCs/>
        </w:rPr>
        <w:t>{'faithfulness': 0.8115, '</w:t>
      </w:r>
      <w:proofErr w:type="spellStart"/>
      <w:r w:rsidRPr="004B0AEE">
        <w:rPr>
          <w:b/>
          <w:bCs/>
        </w:rPr>
        <w:t>answer_relevancy</w:t>
      </w:r>
      <w:proofErr w:type="spellEnd"/>
      <w:r w:rsidRPr="004B0AEE">
        <w:rPr>
          <w:b/>
          <w:bCs/>
        </w:rPr>
        <w:t>': 0.9487}</w:t>
      </w:r>
    </w:p>
    <w:p w14:paraId="0DD6A8D4" w14:textId="77777777" w:rsidR="000C5DF8" w:rsidRDefault="000C5DF8"/>
    <w:p w14:paraId="33C0F0ED" w14:textId="77777777" w:rsidR="004B0AEE" w:rsidRDefault="004B0AEE"/>
    <w:p w14:paraId="45F0B931" w14:textId="77777777" w:rsidR="000C5DF8" w:rsidRDefault="000C5DF8"/>
    <w:p w14:paraId="530C69DE" w14:textId="08054B25" w:rsidR="00D125ED" w:rsidRDefault="007510C9" w:rsidP="00D63313">
      <w:pPr>
        <w:ind w:left="720"/>
      </w:pPr>
      <w:proofErr w:type="spellStart"/>
      <w:proofErr w:type="gramStart"/>
      <w:r>
        <w:t>H</w:t>
      </w:r>
      <w:r w:rsidR="004B0AEE">
        <w:t>yDE</w:t>
      </w:r>
      <w:proofErr w:type="spellEnd"/>
      <w:r w:rsidR="004B0AEE">
        <w:t>(</w:t>
      </w:r>
      <w:proofErr w:type="gramEnd"/>
      <w:r w:rsidR="004B0AEE">
        <w:t xml:space="preserve">Hypothetical document embeddings) :- In this process we take the query, we use an LLM to generate a hypothetical document(we want the </w:t>
      </w:r>
      <w:proofErr w:type="spellStart"/>
      <w:r w:rsidR="004B0AEE">
        <w:t>llm</w:t>
      </w:r>
      <w:proofErr w:type="spellEnd"/>
      <w:r w:rsidR="004B0AEE">
        <w:t xml:space="preserve"> to hallucinate) and then the vector database is queried against the document and the query. In theory this has improved the performance of RAG system but in my system the results are actually very bad.</w:t>
      </w:r>
    </w:p>
    <w:p w14:paraId="3381932F" w14:textId="77777777" w:rsidR="007510C9" w:rsidRDefault="007510C9"/>
    <w:p w14:paraId="0E729D46" w14:textId="2905A944" w:rsidR="00D125ED" w:rsidRDefault="007510C9" w:rsidP="00D125ED">
      <w:r w:rsidRPr="007510C9">
        <w:lastRenderedPageBreak/>
        <w:drawing>
          <wp:inline distT="0" distB="0" distL="0" distR="0" wp14:anchorId="593B6D2E" wp14:editId="5282D84A">
            <wp:extent cx="6527555" cy="3217985"/>
            <wp:effectExtent l="0" t="0" r="635" b="0"/>
            <wp:docPr id="959055130" name="Picture 1" descr="A red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55130" name="Picture 1" descr="A red green and black text&#10;&#10;Description automatically generated"/>
                    <pic:cNvPicPr/>
                  </pic:nvPicPr>
                  <pic:blipFill>
                    <a:blip r:embed="rId8"/>
                    <a:stretch>
                      <a:fillRect/>
                    </a:stretch>
                  </pic:blipFill>
                  <pic:spPr>
                    <a:xfrm>
                      <a:off x="0" y="0"/>
                      <a:ext cx="6624884" cy="3265967"/>
                    </a:xfrm>
                    <a:prstGeom prst="rect">
                      <a:avLst/>
                    </a:prstGeom>
                  </pic:spPr>
                </pic:pic>
              </a:graphicData>
            </a:graphic>
          </wp:inline>
        </w:drawing>
      </w:r>
    </w:p>
    <w:p w14:paraId="7D1DE564" w14:textId="77777777" w:rsidR="00D125ED" w:rsidRDefault="00D125ED" w:rsidP="00D125ED"/>
    <w:p w14:paraId="4FB56D00" w14:textId="7EF61553" w:rsidR="00D125ED" w:rsidRPr="00D125ED" w:rsidRDefault="00D125ED" w:rsidP="004B0AEE">
      <w:pPr>
        <w:ind w:left="1440" w:firstLine="720"/>
        <w:rPr>
          <w:b/>
          <w:bCs/>
        </w:rPr>
      </w:pPr>
      <w:r w:rsidRPr="00D125ED">
        <w:rPr>
          <w:b/>
          <w:bCs/>
        </w:rPr>
        <w:t>{'faithfulness': 0.4553, '</w:t>
      </w:r>
      <w:proofErr w:type="spellStart"/>
      <w:r w:rsidRPr="00D125ED">
        <w:rPr>
          <w:b/>
          <w:bCs/>
        </w:rPr>
        <w:t>answer_relevancy</w:t>
      </w:r>
      <w:proofErr w:type="spellEnd"/>
      <w:r w:rsidRPr="00D125ED">
        <w:rPr>
          <w:b/>
          <w:bCs/>
        </w:rPr>
        <w:t>': 0.4708}</w:t>
      </w:r>
    </w:p>
    <w:p w14:paraId="7E23892A" w14:textId="77777777" w:rsidR="00D125ED" w:rsidRPr="00D125ED" w:rsidRDefault="00D125ED" w:rsidP="00D125ED"/>
    <w:p w14:paraId="07DD0C7E" w14:textId="77777777" w:rsidR="00D125ED" w:rsidRDefault="00D125ED"/>
    <w:p w14:paraId="77ECD7DC" w14:textId="77777777" w:rsidR="00D125ED" w:rsidRDefault="00D125ED"/>
    <w:p w14:paraId="37F73ECF" w14:textId="5AA650BC" w:rsidR="00D125ED" w:rsidRDefault="000259D9" w:rsidP="00D63313">
      <w:pPr>
        <w:ind w:left="720"/>
      </w:pPr>
      <w:r>
        <w:t>Re-</w:t>
      </w:r>
      <w:r w:rsidR="0054224F">
        <w:t xml:space="preserve">Ranking: - In this process like multi-query we generate 4 queries and the </w:t>
      </w:r>
      <w:proofErr w:type="spellStart"/>
      <w:r w:rsidR="0054224F">
        <w:t>vecator</w:t>
      </w:r>
      <w:proofErr w:type="spellEnd"/>
      <w:r w:rsidR="0054224F">
        <w:t xml:space="preserve"> database is queried against the 4 queries and all the generated documents are then passed through a reciprocal rank function which ranks the documents and returns them in descending order.  As </w:t>
      </w:r>
      <w:r w:rsidR="00D63313">
        <w:t>expected,</w:t>
      </w:r>
      <w:r w:rsidR="0054224F">
        <w:t xml:space="preserve"> the answer relevancy has increased because the ranking takes place after retrieval. [used the </w:t>
      </w:r>
      <w:proofErr w:type="spellStart"/>
      <w:r w:rsidR="0054224F">
        <w:t>langchain</w:t>
      </w:r>
      <w:proofErr w:type="spellEnd"/>
      <w:r w:rsidR="0054224F">
        <w:t xml:space="preserve"> reciprocal rank </w:t>
      </w:r>
      <w:proofErr w:type="spellStart"/>
      <w:r w:rsidR="0054224F">
        <w:t>fucntion</w:t>
      </w:r>
      <w:proofErr w:type="spellEnd"/>
      <w:r w:rsidR="0054224F">
        <w:t>]</w:t>
      </w:r>
    </w:p>
    <w:p w14:paraId="2BE6E0B9" w14:textId="77777777" w:rsidR="000259D9" w:rsidRDefault="000259D9"/>
    <w:p w14:paraId="56866C0C" w14:textId="584E2350" w:rsidR="00FB0C98" w:rsidRDefault="000259D9">
      <w:r w:rsidRPr="000259D9">
        <w:lastRenderedPageBreak/>
        <w:drawing>
          <wp:inline distT="0" distB="0" distL="0" distR="0" wp14:anchorId="3CCF9CE6" wp14:editId="477E1C1B">
            <wp:extent cx="6598034" cy="3402623"/>
            <wp:effectExtent l="0" t="0" r="0" b="1270"/>
            <wp:docPr id="1165098954" name="Picture 1" descr="A red and green strip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98954" name="Picture 1" descr="A red and green striped pattern&#10;&#10;Description automatically generated"/>
                    <pic:cNvPicPr/>
                  </pic:nvPicPr>
                  <pic:blipFill>
                    <a:blip r:embed="rId9"/>
                    <a:stretch>
                      <a:fillRect/>
                    </a:stretch>
                  </pic:blipFill>
                  <pic:spPr>
                    <a:xfrm>
                      <a:off x="0" y="0"/>
                      <a:ext cx="6739692" cy="3475676"/>
                    </a:xfrm>
                    <a:prstGeom prst="rect">
                      <a:avLst/>
                    </a:prstGeom>
                  </pic:spPr>
                </pic:pic>
              </a:graphicData>
            </a:graphic>
          </wp:inline>
        </w:drawing>
      </w:r>
    </w:p>
    <w:p w14:paraId="488AE1AA" w14:textId="028CC626" w:rsidR="0054224F" w:rsidRDefault="0054224F">
      <w:r>
        <w:tab/>
      </w:r>
      <w:r>
        <w:tab/>
      </w:r>
    </w:p>
    <w:p w14:paraId="5FD3424A" w14:textId="0B56068B" w:rsidR="0054224F" w:rsidRPr="0054224F" w:rsidRDefault="0054224F" w:rsidP="0054224F">
      <w:pPr>
        <w:ind w:left="2160"/>
        <w:rPr>
          <w:b/>
          <w:bCs/>
        </w:rPr>
      </w:pPr>
      <w:r>
        <w:t xml:space="preserve">   </w:t>
      </w:r>
      <w:r w:rsidRPr="0054224F">
        <w:rPr>
          <w:b/>
          <w:bCs/>
        </w:rPr>
        <w:t>{'faithfulness': 0.8033, '</w:t>
      </w:r>
      <w:proofErr w:type="spellStart"/>
      <w:r w:rsidRPr="0054224F">
        <w:rPr>
          <w:b/>
          <w:bCs/>
        </w:rPr>
        <w:t>answer_relevancy</w:t>
      </w:r>
      <w:proofErr w:type="spellEnd"/>
      <w:r w:rsidRPr="0054224F">
        <w:rPr>
          <w:b/>
          <w:bCs/>
        </w:rPr>
        <w:t>': 0.9552}</w:t>
      </w:r>
    </w:p>
    <w:p w14:paraId="104AC268" w14:textId="77777777" w:rsidR="00FB0C98" w:rsidRDefault="00FB0C98"/>
    <w:p w14:paraId="61C08568" w14:textId="77777777" w:rsidR="00FB0C98" w:rsidRDefault="00FB0C98"/>
    <w:p w14:paraId="4A24273E" w14:textId="072531A4" w:rsidR="00FB0C98" w:rsidRDefault="00D857F7">
      <w:r>
        <w:t xml:space="preserve">RAG with </w:t>
      </w:r>
      <w:proofErr w:type="spellStart"/>
      <w:proofErr w:type="gramStart"/>
      <w:r w:rsidR="0054224F">
        <w:t>colbert</w:t>
      </w:r>
      <w:proofErr w:type="spellEnd"/>
      <w:r w:rsidR="0054224F">
        <w:t>:-</w:t>
      </w:r>
      <w:proofErr w:type="gramEnd"/>
      <w:r w:rsidR="0054224F">
        <w:t xml:space="preserve"> This is a new technique compared to the other above in this we download a checkpoint of the </w:t>
      </w:r>
      <w:proofErr w:type="spellStart"/>
      <w:r w:rsidR="0054224F">
        <w:t>colbert</w:t>
      </w:r>
      <w:proofErr w:type="spellEnd"/>
      <w:r w:rsidR="0054224F">
        <w:t xml:space="preserve"> model. Instead of taking the document and embedding them, we take the documents and break them down into tokens and we embed the tokens rather the document</w:t>
      </w:r>
      <w:r w:rsidR="00D17234">
        <w:t xml:space="preserve"> and similarly we do the same thing for the question. In every token in the question, now we are comparing the similarity with every token in the document. The final score is the sum of similarities between every token in the question to any token in the document. This is the method I am choosing for my final model, even though there will be some latency, but the faithfulness of the model is very high compared to any of the approaches I tried </w:t>
      </w:r>
      <w:proofErr w:type="gramStart"/>
      <w:r w:rsidR="00D17234">
        <w:t>and also</w:t>
      </w:r>
      <w:proofErr w:type="gramEnd"/>
      <w:r w:rsidR="00D17234">
        <w:t xml:space="preserve"> the answer relevancy is good enough.</w:t>
      </w:r>
    </w:p>
    <w:p w14:paraId="03C5FB20" w14:textId="40588829" w:rsidR="00D857F7" w:rsidRDefault="00D17234">
      <w:r w:rsidRPr="00D857F7">
        <w:lastRenderedPageBreak/>
        <w:drawing>
          <wp:inline distT="0" distB="0" distL="0" distR="0" wp14:anchorId="1F6C6982" wp14:editId="6A54716B">
            <wp:extent cx="6541060" cy="4026877"/>
            <wp:effectExtent l="0" t="0" r="0" b="0"/>
            <wp:docPr id="1636014915"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14915" name="Picture 1" descr="A screen shot of a screen&#10;&#10;Description automatically generated"/>
                    <pic:cNvPicPr/>
                  </pic:nvPicPr>
                  <pic:blipFill>
                    <a:blip r:embed="rId10"/>
                    <a:stretch>
                      <a:fillRect/>
                    </a:stretch>
                  </pic:blipFill>
                  <pic:spPr>
                    <a:xfrm>
                      <a:off x="0" y="0"/>
                      <a:ext cx="6604655" cy="4066028"/>
                    </a:xfrm>
                    <a:prstGeom prst="rect">
                      <a:avLst/>
                    </a:prstGeom>
                  </pic:spPr>
                </pic:pic>
              </a:graphicData>
            </a:graphic>
          </wp:inline>
        </w:drawing>
      </w:r>
    </w:p>
    <w:p w14:paraId="70D8982A" w14:textId="77542682" w:rsidR="00D857F7" w:rsidRDefault="00D857F7"/>
    <w:p w14:paraId="3E7FD3DE" w14:textId="77777777" w:rsidR="00FB0C98" w:rsidRDefault="00FB0C98"/>
    <w:p w14:paraId="1EFFD733" w14:textId="4F45D3B1" w:rsidR="00D857F7" w:rsidRPr="0054224F" w:rsidRDefault="0054224F" w:rsidP="0054224F">
      <w:pPr>
        <w:ind w:left="1440" w:firstLine="720"/>
        <w:rPr>
          <w:b/>
          <w:bCs/>
        </w:rPr>
      </w:pPr>
      <w:r w:rsidRPr="0054224F">
        <w:rPr>
          <w:b/>
          <w:bCs/>
        </w:rPr>
        <w:t xml:space="preserve">     </w:t>
      </w:r>
      <w:r w:rsidRPr="0054224F">
        <w:rPr>
          <w:b/>
          <w:bCs/>
        </w:rPr>
        <w:t>{'faithfulness': 0.8980, '</w:t>
      </w:r>
      <w:proofErr w:type="spellStart"/>
      <w:r w:rsidRPr="0054224F">
        <w:rPr>
          <w:b/>
          <w:bCs/>
        </w:rPr>
        <w:t>answer_relevancy</w:t>
      </w:r>
      <w:proofErr w:type="spellEnd"/>
      <w:r w:rsidRPr="0054224F">
        <w:rPr>
          <w:b/>
          <w:bCs/>
        </w:rPr>
        <w:t>': 0.9082}</w:t>
      </w:r>
    </w:p>
    <w:p w14:paraId="18F07578" w14:textId="77777777" w:rsidR="00D857F7" w:rsidRDefault="00D857F7"/>
    <w:p w14:paraId="6995719F" w14:textId="77777777" w:rsidR="00D857F7" w:rsidRDefault="00D857F7"/>
    <w:p w14:paraId="56006307" w14:textId="77777777" w:rsidR="00D25360" w:rsidRDefault="00D25360"/>
    <w:p w14:paraId="2BB0CA46" w14:textId="77777777" w:rsidR="00D25360" w:rsidRDefault="00D25360"/>
    <w:p w14:paraId="725B1E83" w14:textId="77777777" w:rsidR="00D25360" w:rsidRDefault="00D25360"/>
    <w:p w14:paraId="3C7FE0CF" w14:textId="77777777" w:rsidR="00D25360" w:rsidRDefault="00D25360"/>
    <w:p w14:paraId="0238FE57" w14:textId="77777777" w:rsidR="00D25360" w:rsidRDefault="00D25360"/>
    <w:p w14:paraId="192A74E7" w14:textId="77777777" w:rsidR="00D25360" w:rsidRDefault="00D25360"/>
    <w:p w14:paraId="27AD30F8" w14:textId="77777777" w:rsidR="00D25360" w:rsidRDefault="00D25360"/>
    <w:p w14:paraId="38671578" w14:textId="77777777" w:rsidR="00D25360" w:rsidRDefault="00D25360"/>
    <w:p w14:paraId="1490B255" w14:textId="77777777" w:rsidR="00D25360" w:rsidRDefault="00D25360"/>
    <w:p w14:paraId="0017F115" w14:textId="77777777" w:rsidR="00D25360" w:rsidRDefault="00D25360"/>
    <w:p w14:paraId="565AC728" w14:textId="77777777" w:rsidR="00D25360" w:rsidRDefault="00D25360"/>
    <w:p w14:paraId="0A1D6F34" w14:textId="77777777" w:rsidR="00D25360" w:rsidRDefault="00D25360"/>
    <w:p w14:paraId="77BD66EC" w14:textId="77777777" w:rsidR="00D25360" w:rsidRDefault="00D25360"/>
    <w:p w14:paraId="1BBBE620" w14:textId="77777777" w:rsidR="00D25360" w:rsidRDefault="00D25360"/>
    <w:p w14:paraId="266FA405" w14:textId="77777777" w:rsidR="00D25360" w:rsidRDefault="00D25360"/>
    <w:p w14:paraId="65D6A240" w14:textId="77777777" w:rsidR="00D25360" w:rsidRDefault="00D25360"/>
    <w:p w14:paraId="3949C583" w14:textId="761B57C0" w:rsidR="00E34890" w:rsidRDefault="00EA30AA">
      <w:r>
        <w:lastRenderedPageBreak/>
        <w:t xml:space="preserve">The below is just an example I tried using {0.25, 0.5, 0.25} distributions for my test data using Ragas, I used the </w:t>
      </w:r>
      <w:proofErr w:type="spellStart"/>
      <w:r>
        <w:t>RetrievalQA</w:t>
      </w:r>
      <w:proofErr w:type="spellEnd"/>
      <w:r>
        <w:t xml:space="preserve"> chain.</w:t>
      </w:r>
    </w:p>
    <w:p w14:paraId="7AE9D0E8" w14:textId="77777777" w:rsidR="00E34890" w:rsidRDefault="00E34890"/>
    <w:p w14:paraId="2D6FFEF7" w14:textId="78213BD6" w:rsidR="00B03100" w:rsidRDefault="007C233C" w:rsidP="00B03100">
      <w:r w:rsidRPr="007C233C">
        <w:rPr>
          <w:noProof/>
        </w:rPr>
        <w:drawing>
          <wp:inline distT="0" distB="0" distL="0" distR="0" wp14:anchorId="2E016A05" wp14:editId="54E15295">
            <wp:extent cx="6798701" cy="3851362"/>
            <wp:effectExtent l="0" t="0" r="0" b="0"/>
            <wp:docPr id="302046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46911" name="Picture 1" descr="A screenshot of a computer&#10;&#10;Description automatically generated"/>
                    <pic:cNvPicPr/>
                  </pic:nvPicPr>
                  <pic:blipFill>
                    <a:blip r:embed="rId11"/>
                    <a:stretch>
                      <a:fillRect/>
                    </a:stretch>
                  </pic:blipFill>
                  <pic:spPr>
                    <a:xfrm>
                      <a:off x="0" y="0"/>
                      <a:ext cx="6916658" cy="3918183"/>
                    </a:xfrm>
                    <a:prstGeom prst="rect">
                      <a:avLst/>
                    </a:prstGeom>
                  </pic:spPr>
                </pic:pic>
              </a:graphicData>
            </a:graphic>
          </wp:inline>
        </w:drawing>
      </w:r>
    </w:p>
    <w:p w14:paraId="2E4A7558" w14:textId="4647680B" w:rsidR="00B03100" w:rsidRDefault="004E19A4" w:rsidP="00B03100">
      <w:r>
        <w:tab/>
      </w:r>
    </w:p>
    <w:p w14:paraId="68CEA6E9" w14:textId="6B1CD56A" w:rsidR="00B03100" w:rsidRPr="004E19A4" w:rsidRDefault="004E19A4" w:rsidP="004E19A4">
      <w:pPr>
        <w:ind w:left="1440" w:firstLine="720"/>
        <w:rPr>
          <w:b/>
          <w:bCs/>
        </w:rPr>
      </w:pPr>
      <w:r w:rsidRPr="004E19A4">
        <w:rPr>
          <w:b/>
          <w:bCs/>
        </w:rPr>
        <w:t xml:space="preserve">   </w:t>
      </w:r>
      <w:r w:rsidR="007C233C" w:rsidRPr="004E19A4">
        <w:rPr>
          <w:b/>
          <w:bCs/>
        </w:rPr>
        <w:t>{'faithfulness': 0.9246, '</w:t>
      </w:r>
      <w:proofErr w:type="spellStart"/>
      <w:r w:rsidR="007C233C" w:rsidRPr="004E19A4">
        <w:rPr>
          <w:b/>
          <w:bCs/>
        </w:rPr>
        <w:t>answer_relevancy</w:t>
      </w:r>
      <w:proofErr w:type="spellEnd"/>
      <w:r w:rsidR="007C233C" w:rsidRPr="004E19A4">
        <w:rPr>
          <w:b/>
          <w:bCs/>
        </w:rPr>
        <w:t>': 0.9458}</w:t>
      </w:r>
    </w:p>
    <w:p w14:paraId="2C594CD2" w14:textId="77777777" w:rsidR="007C233C" w:rsidRDefault="007C233C" w:rsidP="00B03100"/>
    <w:p w14:paraId="0EA538BA" w14:textId="77777777" w:rsidR="008C1BA4" w:rsidRDefault="008C1BA4" w:rsidP="00B03100"/>
    <w:p w14:paraId="7F73D1F8" w14:textId="77777777" w:rsidR="007C233C" w:rsidRDefault="007C233C" w:rsidP="00B03100"/>
    <w:p w14:paraId="1CB87D31" w14:textId="3F59D557" w:rsidR="00D25360" w:rsidRDefault="00D25360" w:rsidP="00B03100">
      <w:r>
        <w:t>Reference:</w:t>
      </w:r>
    </w:p>
    <w:p w14:paraId="46DB1142" w14:textId="0C67E51C" w:rsidR="00D25360" w:rsidRDefault="00D25360" w:rsidP="00D25360">
      <w:pPr>
        <w:pStyle w:val="ListParagraph"/>
        <w:numPr>
          <w:ilvl w:val="0"/>
          <w:numId w:val="8"/>
        </w:numPr>
      </w:pPr>
      <w:hyperlink r:id="rId12" w:history="1">
        <w:r w:rsidRPr="0085669D">
          <w:rPr>
            <w:rStyle w:val="Hyperlink"/>
          </w:rPr>
          <w:t>https://python.langchain.com/v0.1/docs/get_started/introduction</w:t>
        </w:r>
      </w:hyperlink>
    </w:p>
    <w:p w14:paraId="16DCB8CD" w14:textId="1B05BE5B" w:rsidR="00D25360" w:rsidRDefault="00D25360" w:rsidP="00D25360">
      <w:pPr>
        <w:pStyle w:val="ListParagraph"/>
        <w:numPr>
          <w:ilvl w:val="0"/>
          <w:numId w:val="8"/>
        </w:numPr>
      </w:pPr>
      <w:hyperlink r:id="rId13" w:history="1">
        <w:r w:rsidRPr="0085669D">
          <w:rPr>
            <w:rStyle w:val="Hyperlink"/>
          </w:rPr>
          <w:t>https://docs.ragas.io/en/stable/index.html</w:t>
        </w:r>
      </w:hyperlink>
    </w:p>
    <w:p w14:paraId="0DDE05D2" w14:textId="305005AE" w:rsidR="00D25360" w:rsidRDefault="00D25360" w:rsidP="00955F78">
      <w:pPr>
        <w:pStyle w:val="ListParagraph"/>
        <w:numPr>
          <w:ilvl w:val="0"/>
          <w:numId w:val="8"/>
        </w:numPr>
      </w:pPr>
      <w:r w:rsidRPr="00D25360">
        <w:t xml:space="preserve">Gao, </w:t>
      </w:r>
      <w:proofErr w:type="spellStart"/>
      <w:r w:rsidRPr="00D25360">
        <w:t>Luyu</w:t>
      </w:r>
      <w:proofErr w:type="spellEnd"/>
      <w:r w:rsidRPr="00D25360">
        <w:t>, et al. "Precise zero-shot dense retrieval without relevance labels." </w:t>
      </w:r>
      <w:proofErr w:type="spellStart"/>
      <w:r w:rsidRPr="00D25360">
        <w:rPr>
          <w:i/>
          <w:iCs/>
        </w:rPr>
        <w:t>arXiv</w:t>
      </w:r>
      <w:proofErr w:type="spellEnd"/>
      <w:r w:rsidRPr="00D25360">
        <w:rPr>
          <w:i/>
          <w:iCs/>
        </w:rPr>
        <w:t xml:space="preserve"> preprint arXiv:2212.10496</w:t>
      </w:r>
      <w:r w:rsidRPr="00D25360">
        <w:t> (2022).</w:t>
      </w:r>
    </w:p>
    <w:sectPr w:rsidR="00D253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90B5C"/>
    <w:multiLevelType w:val="hybridMultilevel"/>
    <w:tmpl w:val="81AC34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0B495C"/>
    <w:multiLevelType w:val="multilevel"/>
    <w:tmpl w:val="1612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8A3EEE"/>
    <w:multiLevelType w:val="hybridMultilevel"/>
    <w:tmpl w:val="667888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3A81A7F"/>
    <w:multiLevelType w:val="hybridMultilevel"/>
    <w:tmpl w:val="CB0640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A276C3"/>
    <w:multiLevelType w:val="hybridMultilevel"/>
    <w:tmpl w:val="B0321AEC"/>
    <w:lvl w:ilvl="0" w:tplc="561022F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A7156A"/>
    <w:multiLevelType w:val="hybridMultilevel"/>
    <w:tmpl w:val="603671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A931C2"/>
    <w:multiLevelType w:val="hybridMultilevel"/>
    <w:tmpl w:val="667888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9B2314"/>
    <w:multiLevelType w:val="hybridMultilevel"/>
    <w:tmpl w:val="C57827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4461355">
    <w:abstractNumId w:val="1"/>
  </w:num>
  <w:num w:numId="2" w16cid:durableId="1163203887">
    <w:abstractNumId w:val="7"/>
  </w:num>
  <w:num w:numId="3" w16cid:durableId="1088041034">
    <w:abstractNumId w:val="6"/>
  </w:num>
  <w:num w:numId="4" w16cid:durableId="1711609765">
    <w:abstractNumId w:val="0"/>
  </w:num>
  <w:num w:numId="5" w16cid:durableId="1728407951">
    <w:abstractNumId w:val="3"/>
  </w:num>
  <w:num w:numId="6" w16cid:durableId="1671105690">
    <w:abstractNumId w:val="4"/>
  </w:num>
  <w:num w:numId="7" w16cid:durableId="1982877799">
    <w:abstractNumId w:val="2"/>
  </w:num>
  <w:num w:numId="8" w16cid:durableId="2023751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890"/>
    <w:rsid w:val="000259D9"/>
    <w:rsid w:val="0004271E"/>
    <w:rsid w:val="00060148"/>
    <w:rsid w:val="00070B0F"/>
    <w:rsid w:val="000729C5"/>
    <w:rsid w:val="00077DD0"/>
    <w:rsid w:val="00094A69"/>
    <w:rsid w:val="00096670"/>
    <w:rsid w:val="000C5DF8"/>
    <w:rsid w:val="000C69F2"/>
    <w:rsid w:val="000D3BE3"/>
    <w:rsid w:val="00147FB5"/>
    <w:rsid w:val="001A7F6B"/>
    <w:rsid w:val="001B193A"/>
    <w:rsid w:val="001B42E8"/>
    <w:rsid w:val="001F417D"/>
    <w:rsid w:val="00216108"/>
    <w:rsid w:val="00234CB1"/>
    <w:rsid w:val="00236E0D"/>
    <w:rsid w:val="002B5A93"/>
    <w:rsid w:val="002C3508"/>
    <w:rsid w:val="002D2B88"/>
    <w:rsid w:val="002F16EF"/>
    <w:rsid w:val="002F2B2C"/>
    <w:rsid w:val="00300A2E"/>
    <w:rsid w:val="00313EA1"/>
    <w:rsid w:val="003303FF"/>
    <w:rsid w:val="003603BA"/>
    <w:rsid w:val="003A51EC"/>
    <w:rsid w:val="003C0B75"/>
    <w:rsid w:val="003E63CE"/>
    <w:rsid w:val="003F66F8"/>
    <w:rsid w:val="004138AB"/>
    <w:rsid w:val="00417C71"/>
    <w:rsid w:val="00477AE7"/>
    <w:rsid w:val="004839C5"/>
    <w:rsid w:val="004914FD"/>
    <w:rsid w:val="004968D9"/>
    <w:rsid w:val="004B0AEE"/>
    <w:rsid w:val="004B1B88"/>
    <w:rsid w:val="004E1558"/>
    <w:rsid w:val="004E19A4"/>
    <w:rsid w:val="004F72DD"/>
    <w:rsid w:val="005138A7"/>
    <w:rsid w:val="005318CD"/>
    <w:rsid w:val="0054224F"/>
    <w:rsid w:val="005476FB"/>
    <w:rsid w:val="005F4C42"/>
    <w:rsid w:val="006000AA"/>
    <w:rsid w:val="00606A30"/>
    <w:rsid w:val="006213FD"/>
    <w:rsid w:val="00632836"/>
    <w:rsid w:val="006540DF"/>
    <w:rsid w:val="00663A52"/>
    <w:rsid w:val="00666154"/>
    <w:rsid w:val="006A35BF"/>
    <w:rsid w:val="006A6BF7"/>
    <w:rsid w:val="006A7BD3"/>
    <w:rsid w:val="006B23E8"/>
    <w:rsid w:val="006B7C82"/>
    <w:rsid w:val="006F4AF3"/>
    <w:rsid w:val="00712BCE"/>
    <w:rsid w:val="007333F1"/>
    <w:rsid w:val="007510C9"/>
    <w:rsid w:val="00753560"/>
    <w:rsid w:val="0075518E"/>
    <w:rsid w:val="007726E0"/>
    <w:rsid w:val="0077792E"/>
    <w:rsid w:val="00780AAF"/>
    <w:rsid w:val="007A221C"/>
    <w:rsid w:val="007C233C"/>
    <w:rsid w:val="007D12F3"/>
    <w:rsid w:val="007E17F2"/>
    <w:rsid w:val="00811893"/>
    <w:rsid w:val="008134AC"/>
    <w:rsid w:val="0081531C"/>
    <w:rsid w:val="00817A70"/>
    <w:rsid w:val="0084100E"/>
    <w:rsid w:val="0084559F"/>
    <w:rsid w:val="00860F41"/>
    <w:rsid w:val="0086340B"/>
    <w:rsid w:val="008955AE"/>
    <w:rsid w:val="008C1BA4"/>
    <w:rsid w:val="008D0EF7"/>
    <w:rsid w:val="008E6CAF"/>
    <w:rsid w:val="008F53FC"/>
    <w:rsid w:val="0090015E"/>
    <w:rsid w:val="00917D4A"/>
    <w:rsid w:val="0094498A"/>
    <w:rsid w:val="00955F78"/>
    <w:rsid w:val="00976AFB"/>
    <w:rsid w:val="009F0FBC"/>
    <w:rsid w:val="00A82D56"/>
    <w:rsid w:val="00A8402A"/>
    <w:rsid w:val="00AA60F5"/>
    <w:rsid w:val="00AE06EE"/>
    <w:rsid w:val="00AE508A"/>
    <w:rsid w:val="00AF4F0B"/>
    <w:rsid w:val="00B03100"/>
    <w:rsid w:val="00B22F31"/>
    <w:rsid w:val="00B66CC4"/>
    <w:rsid w:val="00BE6009"/>
    <w:rsid w:val="00BF237A"/>
    <w:rsid w:val="00C000C2"/>
    <w:rsid w:val="00C05E8E"/>
    <w:rsid w:val="00C1094A"/>
    <w:rsid w:val="00CB2E76"/>
    <w:rsid w:val="00CC2F88"/>
    <w:rsid w:val="00CD56FB"/>
    <w:rsid w:val="00CE08F3"/>
    <w:rsid w:val="00CE3676"/>
    <w:rsid w:val="00D02EEE"/>
    <w:rsid w:val="00D0391B"/>
    <w:rsid w:val="00D125ED"/>
    <w:rsid w:val="00D17234"/>
    <w:rsid w:val="00D25360"/>
    <w:rsid w:val="00D3298E"/>
    <w:rsid w:val="00D36F31"/>
    <w:rsid w:val="00D56022"/>
    <w:rsid w:val="00D63313"/>
    <w:rsid w:val="00D67742"/>
    <w:rsid w:val="00D75F02"/>
    <w:rsid w:val="00D857F7"/>
    <w:rsid w:val="00D94F4F"/>
    <w:rsid w:val="00DA0E63"/>
    <w:rsid w:val="00DA5731"/>
    <w:rsid w:val="00DE51E4"/>
    <w:rsid w:val="00DF7E0F"/>
    <w:rsid w:val="00E06354"/>
    <w:rsid w:val="00E07CEB"/>
    <w:rsid w:val="00E11E7E"/>
    <w:rsid w:val="00E34890"/>
    <w:rsid w:val="00E479D1"/>
    <w:rsid w:val="00E83442"/>
    <w:rsid w:val="00EA30AA"/>
    <w:rsid w:val="00EF033A"/>
    <w:rsid w:val="00F24668"/>
    <w:rsid w:val="00F4027E"/>
    <w:rsid w:val="00F57965"/>
    <w:rsid w:val="00F6224D"/>
    <w:rsid w:val="00F645EC"/>
    <w:rsid w:val="00F65A86"/>
    <w:rsid w:val="00FA2384"/>
    <w:rsid w:val="00FB0C98"/>
    <w:rsid w:val="00FF5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F9153F"/>
  <w15:chartTrackingRefBased/>
  <w15:docId w15:val="{E300B26B-FFC2-F54F-8B53-BE67F67F9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48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348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48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48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48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489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489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489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489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8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48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48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48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48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48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48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48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4890"/>
    <w:rPr>
      <w:rFonts w:eastAsiaTheme="majorEastAsia" w:cstheme="majorBidi"/>
      <w:color w:val="272727" w:themeColor="text1" w:themeTint="D8"/>
    </w:rPr>
  </w:style>
  <w:style w:type="paragraph" w:styleId="Title">
    <w:name w:val="Title"/>
    <w:basedOn w:val="Normal"/>
    <w:next w:val="Normal"/>
    <w:link w:val="TitleChar"/>
    <w:uiPriority w:val="10"/>
    <w:qFormat/>
    <w:rsid w:val="00E3489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48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489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48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489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34890"/>
    <w:rPr>
      <w:i/>
      <w:iCs/>
      <w:color w:val="404040" w:themeColor="text1" w:themeTint="BF"/>
    </w:rPr>
  </w:style>
  <w:style w:type="paragraph" w:styleId="ListParagraph">
    <w:name w:val="List Paragraph"/>
    <w:basedOn w:val="Normal"/>
    <w:uiPriority w:val="34"/>
    <w:qFormat/>
    <w:rsid w:val="00E34890"/>
    <w:pPr>
      <w:ind w:left="720"/>
      <w:contextualSpacing/>
    </w:pPr>
  </w:style>
  <w:style w:type="character" w:styleId="IntenseEmphasis">
    <w:name w:val="Intense Emphasis"/>
    <w:basedOn w:val="DefaultParagraphFont"/>
    <w:uiPriority w:val="21"/>
    <w:qFormat/>
    <w:rsid w:val="00E34890"/>
    <w:rPr>
      <w:i/>
      <w:iCs/>
      <w:color w:val="0F4761" w:themeColor="accent1" w:themeShade="BF"/>
    </w:rPr>
  </w:style>
  <w:style w:type="paragraph" w:styleId="IntenseQuote">
    <w:name w:val="Intense Quote"/>
    <w:basedOn w:val="Normal"/>
    <w:next w:val="Normal"/>
    <w:link w:val="IntenseQuoteChar"/>
    <w:uiPriority w:val="30"/>
    <w:qFormat/>
    <w:rsid w:val="00E348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4890"/>
    <w:rPr>
      <w:i/>
      <w:iCs/>
      <w:color w:val="0F4761" w:themeColor="accent1" w:themeShade="BF"/>
    </w:rPr>
  </w:style>
  <w:style w:type="character" w:styleId="IntenseReference">
    <w:name w:val="Intense Reference"/>
    <w:basedOn w:val="DefaultParagraphFont"/>
    <w:uiPriority w:val="32"/>
    <w:qFormat/>
    <w:rsid w:val="00E34890"/>
    <w:rPr>
      <w:b/>
      <w:bCs/>
      <w:smallCaps/>
      <w:color w:val="0F4761" w:themeColor="accent1" w:themeShade="BF"/>
      <w:spacing w:val="5"/>
    </w:rPr>
  </w:style>
  <w:style w:type="character" w:styleId="Hyperlink">
    <w:name w:val="Hyperlink"/>
    <w:basedOn w:val="DefaultParagraphFont"/>
    <w:uiPriority w:val="99"/>
    <w:unhideWhenUsed/>
    <w:rsid w:val="00D25360"/>
    <w:rPr>
      <w:color w:val="467886" w:themeColor="hyperlink"/>
      <w:u w:val="single"/>
    </w:rPr>
  </w:style>
  <w:style w:type="character" w:styleId="UnresolvedMention">
    <w:name w:val="Unresolved Mention"/>
    <w:basedOn w:val="DefaultParagraphFont"/>
    <w:uiPriority w:val="99"/>
    <w:semiHidden/>
    <w:unhideWhenUsed/>
    <w:rsid w:val="00D25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98827">
      <w:bodyDiv w:val="1"/>
      <w:marLeft w:val="0"/>
      <w:marRight w:val="0"/>
      <w:marTop w:val="0"/>
      <w:marBottom w:val="0"/>
      <w:divBdr>
        <w:top w:val="none" w:sz="0" w:space="0" w:color="auto"/>
        <w:left w:val="none" w:sz="0" w:space="0" w:color="auto"/>
        <w:bottom w:val="none" w:sz="0" w:space="0" w:color="auto"/>
        <w:right w:val="none" w:sz="0" w:space="0" w:color="auto"/>
      </w:divBdr>
      <w:divsChild>
        <w:div w:id="1890921310">
          <w:marLeft w:val="0"/>
          <w:marRight w:val="0"/>
          <w:marTop w:val="0"/>
          <w:marBottom w:val="0"/>
          <w:divBdr>
            <w:top w:val="none" w:sz="0" w:space="0" w:color="auto"/>
            <w:left w:val="none" w:sz="0" w:space="0" w:color="auto"/>
            <w:bottom w:val="none" w:sz="0" w:space="0" w:color="auto"/>
            <w:right w:val="none" w:sz="0" w:space="0" w:color="auto"/>
          </w:divBdr>
          <w:divsChild>
            <w:div w:id="1729954612">
              <w:marLeft w:val="0"/>
              <w:marRight w:val="0"/>
              <w:marTop w:val="0"/>
              <w:marBottom w:val="0"/>
              <w:divBdr>
                <w:top w:val="none" w:sz="0" w:space="0" w:color="auto"/>
                <w:left w:val="none" w:sz="0" w:space="0" w:color="auto"/>
                <w:bottom w:val="none" w:sz="0" w:space="0" w:color="auto"/>
                <w:right w:val="none" w:sz="0" w:space="0" w:color="auto"/>
              </w:divBdr>
              <w:divsChild>
                <w:div w:id="682049740">
                  <w:marLeft w:val="0"/>
                  <w:marRight w:val="0"/>
                  <w:marTop w:val="0"/>
                  <w:marBottom w:val="0"/>
                  <w:divBdr>
                    <w:top w:val="none" w:sz="0" w:space="0" w:color="auto"/>
                    <w:left w:val="none" w:sz="0" w:space="0" w:color="auto"/>
                    <w:bottom w:val="none" w:sz="0" w:space="0" w:color="auto"/>
                    <w:right w:val="none" w:sz="0" w:space="0" w:color="auto"/>
                  </w:divBdr>
                  <w:divsChild>
                    <w:div w:id="102042643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75915808">
          <w:marLeft w:val="0"/>
          <w:marRight w:val="0"/>
          <w:marTop w:val="0"/>
          <w:marBottom w:val="0"/>
          <w:divBdr>
            <w:top w:val="none" w:sz="0" w:space="0" w:color="auto"/>
            <w:left w:val="none" w:sz="0" w:space="0" w:color="auto"/>
            <w:bottom w:val="none" w:sz="0" w:space="0" w:color="auto"/>
            <w:right w:val="none" w:sz="0" w:space="0" w:color="auto"/>
          </w:divBdr>
          <w:divsChild>
            <w:div w:id="1773084594">
              <w:marLeft w:val="0"/>
              <w:marRight w:val="0"/>
              <w:marTop w:val="0"/>
              <w:marBottom w:val="0"/>
              <w:divBdr>
                <w:top w:val="none" w:sz="0" w:space="0" w:color="auto"/>
                <w:left w:val="none" w:sz="0" w:space="0" w:color="auto"/>
                <w:bottom w:val="none" w:sz="0" w:space="0" w:color="auto"/>
                <w:right w:val="none" w:sz="0" w:space="0" w:color="auto"/>
              </w:divBdr>
              <w:divsChild>
                <w:div w:id="2066417357">
                  <w:marLeft w:val="0"/>
                  <w:marRight w:val="0"/>
                  <w:marTop w:val="0"/>
                  <w:marBottom w:val="0"/>
                  <w:divBdr>
                    <w:top w:val="none" w:sz="0" w:space="0" w:color="auto"/>
                    <w:left w:val="none" w:sz="0" w:space="0" w:color="auto"/>
                    <w:bottom w:val="none" w:sz="0" w:space="0" w:color="auto"/>
                    <w:right w:val="none" w:sz="0" w:space="0" w:color="auto"/>
                  </w:divBdr>
                  <w:divsChild>
                    <w:div w:id="144233530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252518032">
      <w:bodyDiv w:val="1"/>
      <w:marLeft w:val="0"/>
      <w:marRight w:val="0"/>
      <w:marTop w:val="0"/>
      <w:marBottom w:val="0"/>
      <w:divBdr>
        <w:top w:val="none" w:sz="0" w:space="0" w:color="auto"/>
        <w:left w:val="none" w:sz="0" w:space="0" w:color="auto"/>
        <w:bottom w:val="none" w:sz="0" w:space="0" w:color="auto"/>
        <w:right w:val="none" w:sz="0" w:space="0" w:color="auto"/>
      </w:divBdr>
      <w:divsChild>
        <w:div w:id="1161850510">
          <w:marLeft w:val="0"/>
          <w:marRight w:val="0"/>
          <w:marTop w:val="0"/>
          <w:marBottom w:val="0"/>
          <w:divBdr>
            <w:top w:val="none" w:sz="0" w:space="0" w:color="auto"/>
            <w:left w:val="none" w:sz="0" w:space="0" w:color="auto"/>
            <w:bottom w:val="none" w:sz="0" w:space="0" w:color="auto"/>
            <w:right w:val="none" w:sz="0" w:space="0" w:color="auto"/>
          </w:divBdr>
          <w:divsChild>
            <w:div w:id="1315185058">
              <w:marLeft w:val="0"/>
              <w:marRight w:val="0"/>
              <w:marTop w:val="0"/>
              <w:marBottom w:val="0"/>
              <w:divBdr>
                <w:top w:val="none" w:sz="0" w:space="0" w:color="auto"/>
                <w:left w:val="none" w:sz="0" w:space="0" w:color="auto"/>
                <w:bottom w:val="none" w:sz="0" w:space="0" w:color="auto"/>
                <w:right w:val="none" w:sz="0" w:space="0" w:color="auto"/>
              </w:divBdr>
              <w:divsChild>
                <w:div w:id="661588047">
                  <w:marLeft w:val="0"/>
                  <w:marRight w:val="0"/>
                  <w:marTop w:val="0"/>
                  <w:marBottom w:val="0"/>
                  <w:divBdr>
                    <w:top w:val="none" w:sz="0" w:space="0" w:color="auto"/>
                    <w:left w:val="none" w:sz="0" w:space="0" w:color="auto"/>
                    <w:bottom w:val="none" w:sz="0" w:space="0" w:color="auto"/>
                    <w:right w:val="none" w:sz="0" w:space="0" w:color="auto"/>
                  </w:divBdr>
                  <w:divsChild>
                    <w:div w:id="14065744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135321121">
          <w:marLeft w:val="0"/>
          <w:marRight w:val="0"/>
          <w:marTop w:val="0"/>
          <w:marBottom w:val="0"/>
          <w:divBdr>
            <w:top w:val="none" w:sz="0" w:space="0" w:color="auto"/>
            <w:left w:val="none" w:sz="0" w:space="0" w:color="auto"/>
            <w:bottom w:val="none" w:sz="0" w:space="0" w:color="auto"/>
            <w:right w:val="none" w:sz="0" w:space="0" w:color="auto"/>
          </w:divBdr>
          <w:divsChild>
            <w:div w:id="381250524">
              <w:marLeft w:val="0"/>
              <w:marRight w:val="0"/>
              <w:marTop w:val="0"/>
              <w:marBottom w:val="0"/>
              <w:divBdr>
                <w:top w:val="none" w:sz="0" w:space="0" w:color="auto"/>
                <w:left w:val="none" w:sz="0" w:space="0" w:color="auto"/>
                <w:bottom w:val="none" w:sz="0" w:space="0" w:color="auto"/>
                <w:right w:val="none" w:sz="0" w:space="0" w:color="auto"/>
              </w:divBdr>
              <w:divsChild>
                <w:div w:id="2056732710">
                  <w:marLeft w:val="0"/>
                  <w:marRight w:val="0"/>
                  <w:marTop w:val="0"/>
                  <w:marBottom w:val="0"/>
                  <w:divBdr>
                    <w:top w:val="none" w:sz="0" w:space="0" w:color="auto"/>
                    <w:left w:val="none" w:sz="0" w:space="0" w:color="auto"/>
                    <w:bottom w:val="none" w:sz="0" w:space="0" w:color="auto"/>
                    <w:right w:val="none" w:sz="0" w:space="0" w:color="auto"/>
                  </w:divBdr>
                  <w:divsChild>
                    <w:div w:id="142464942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508369282">
      <w:bodyDiv w:val="1"/>
      <w:marLeft w:val="0"/>
      <w:marRight w:val="0"/>
      <w:marTop w:val="0"/>
      <w:marBottom w:val="0"/>
      <w:divBdr>
        <w:top w:val="none" w:sz="0" w:space="0" w:color="auto"/>
        <w:left w:val="none" w:sz="0" w:space="0" w:color="auto"/>
        <w:bottom w:val="none" w:sz="0" w:space="0" w:color="auto"/>
        <w:right w:val="none" w:sz="0" w:space="0" w:color="auto"/>
      </w:divBdr>
      <w:divsChild>
        <w:div w:id="826748557">
          <w:marLeft w:val="0"/>
          <w:marRight w:val="0"/>
          <w:marTop w:val="0"/>
          <w:marBottom w:val="0"/>
          <w:divBdr>
            <w:top w:val="none" w:sz="0" w:space="0" w:color="auto"/>
            <w:left w:val="none" w:sz="0" w:space="0" w:color="auto"/>
            <w:bottom w:val="none" w:sz="0" w:space="0" w:color="auto"/>
            <w:right w:val="none" w:sz="0" w:space="0" w:color="auto"/>
          </w:divBdr>
          <w:divsChild>
            <w:div w:id="2051956310">
              <w:marLeft w:val="0"/>
              <w:marRight w:val="0"/>
              <w:marTop w:val="0"/>
              <w:marBottom w:val="0"/>
              <w:divBdr>
                <w:top w:val="none" w:sz="0" w:space="0" w:color="auto"/>
                <w:left w:val="none" w:sz="0" w:space="0" w:color="auto"/>
                <w:bottom w:val="none" w:sz="0" w:space="0" w:color="auto"/>
                <w:right w:val="none" w:sz="0" w:space="0" w:color="auto"/>
              </w:divBdr>
              <w:divsChild>
                <w:div w:id="1434401332">
                  <w:marLeft w:val="0"/>
                  <w:marRight w:val="0"/>
                  <w:marTop w:val="0"/>
                  <w:marBottom w:val="0"/>
                  <w:divBdr>
                    <w:top w:val="none" w:sz="0" w:space="0" w:color="auto"/>
                    <w:left w:val="none" w:sz="0" w:space="0" w:color="auto"/>
                    <w:bottom w:val="none" w:sz="0" w:space="0" w:color="auto"/>
                    <w:right w:val="none" w:sz="0" w:space="0" w:color="auto"/>
                  </w:divBdr>
                  <w:divsChild>
                    <w:div w:id="149333485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83756928">
          <w:marLeft w:val="0"/>
          <w:marRight w:val="0"/>
          <w:marTop w:val="0"/>
          <w:marBottom w:val="0"/>
          <w:divBdr>
            <w:top w:val="none" w:sz="0" w:space="0" w:color="auto"/>
            <w:left w:val="none" w:sz="0" w:space="0" w:color="auto"/>
            <w:bottom w:val="none" w:sz="0" w:space="0" w:color="auto"/>
            <w:right w:val="none" w:sz="0" w:space="0" w:color="auto"/>
          </w:divBdr>
          <w:divsChild>
            <w:div w:id="598106761">
              <w:marLeft w:val="0"/>
              <w:marRight w:val="0"/>
              <w:marTop w:val="0"/>
              <w:marBottom w:val="0"/>
              <w:divBdr>
                <w:top w:val="none" w:sz="0" w:space="0" w:color="auto"/>
                <w:left w:val="none" w:sz="0" w:space="0" w:color="auto"/>
                <w:bottom w:val="none" w:sz="0" w:space="0" w:color="auto"/>
                <w:right w:val="none" w:sz="0" w:space="0" w:color="auto"/>
              </w:divBdr>
              <w:divsChild>
                <w:div w:id="943457565">
                  <w:marLeft w:val="0"/>
                  <w:marRight w:val="0"/>
                  <w:marTop w:val="0"/>
                  <w:marBottom w:val="0"/>
                  <w:divBdr>
                    <w:top w:val="none" w:sz="0" w:space="0" w:color="auto"/>
                    <w:left w:val="none" w:sz="0" w:space="0" w:color="auto"/>
                    <w:bottom w:val="none" w:sz="0" w:space="0" w:color="auto"/>
                    <w:right w:val="none" w:sz="0" w:space="0" w:color="auto"/>
                  </w:divBdr>
                  <w:divsChild>
                    <w:div w:id="213779600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672150041">
      <w:bodyDiv w:val="1"/>
      <w:marLeft w:val="0"/>
      <w:marRight w:val="0"/>
      <w:marTop w:val="0"/>
      <w:marBottom w:val="0"/>
      <w:divBdr>
        <w:top w:val="none" w:sz="0" w:space="0" w:color="auto"/>
        <w:left w:val="none" w:sz="0" w:space="0" w:color="auto"/>
        <w:bottom w:val="none" w:sz="0" w:space="0" w:color="auto"/>
        <w:right w:val="none" w:sz="0" w:space="0" w:color="auto"/>
      </w:divBdr>
      <w:divsChild>
        <w:div w:id="1134642459">
          <w:marLeft w:val="0"/>
          <w:marRight w:val="0"/>
          <w:marTop w:val="0"/>
          <w:marBottom w:val="0"/>
          <w:divBdr>
            <w:top w:val="none" w:sz="0" w:space="0" w:color="auto"/>
            <w:left w:val="none" w:sz="0" w:space="0" w:color="auto"/>
            <w:bottom w:val="none" w:sz="0" w:space="0" w:color="auto"/>
            <w:right w:val="none" w:sz="0" w:space="0" w:color="auto"/>
          </w:divBdr>
          <w:divsChild>
            <w:div w:id="305093563">
              <w:marLeft w:val="0"/>
              <w:marRight w:val="0"/>
              <w:marTop w:val="0"/>
              <w:marBottom w:val="0"/>
              <w:divBdr>
                <w:top w:val="none" w:sz="0" w:space="0" w:color="auto"/>
                <w:left w:val="none" w:sz="0" w:space="0" w:color="auto"/>
                <w:bottom w:val="none" w:sz="0" w:space="0" w:color="auto"/>
                <w:right w:val="none" w:sz="0" w:space="0" w:color="auto"/>
              </w:divBdr>
              <w:divsChild>
                <w:div w:id="1779132630">
                  <w:marLeft w:val="0"/>
                  <w:marRight w:val="0"/>
                  <w:marTop w:val="0"/>
                  <w:marBottom w:val="0"/>
                  <w:divBdr>
                    <w:top w:val="none" w:sz="0" w:space="0" w:color="auto"/>
                    <w:left w:val="none" w:sz="0" w:space="0" w:color="auto"/>
                    <w:bottom w:val="none" w:sz="0" w:space="0" w:color="auto"/>
                    <w:right w:val="none" w:sz="0" w:space="0" w:color="auto"/>
                  </w:divBdr>
                  <w:divsChild>
                    <w:div w:id="208294042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01869221">
          <w:marLeft w:val="0"/>
          <w:marRight w:val="0"/>
          <w:marTop w:val="0"/>
          <w:marBottom w:val="0"/>
          <w:divBdr>
            <w:top w:val="none" w:sz="0" w:space="0" w:color="auto"/>
            <w:left w:val="none" w:sz="0" w:space="0" w:color="auto"/>
            <w:bottom w:val="none" w:sz="0" w:space="0" w:color="auto"/>
            <w:right w:val="none" w:sz="0" w:space="0" w:color="auto"/>
          </w:divBdr>
          <w:divsChild>
            <w:div w:id="1951549651">
              <w:marLeft w:val="0"/>
              <w:marRight w:val="0"/>
              <w:marTop w:val="0"/>
              <w:marBottom w:val="0"/>
              <w:divBdr>
                <w:top w:val="none" w:sz="0" w:space="0" w:color="auto"/>
                <w:left w:val="none" w:sz="0" w:space="0" w:color="auto"/>
                <w:bottom w:val="none" w:sz="0" w:space="0" w:color="auto"/>
                <w:right w:val="none" w:sz="0" w:space="0" w:color="auto"/>
              </w:divBdr>
              <w:divsChild>
                <w:div w:id="1348869809">
                  <w:marLeft w:val="0"/>
                  <w:marRight w:val="0"/>
                  <w:marTop w:val="0"/>
                  <w:marBottom w:val="0"/>
                  <w:divBdr>
                    <w:top w:val="none" w:sz="0" w:space="0" w:color="auto"/>
                    <w:left w:val="none" w:sz="0" w:space="0" w:color="auto"/>
                    <w:bottom w:val="none" w:sz="0" w:space="0" w:color="auto"/>
                    <w:right w:val="none" w:sz="0" w:space="0" w:color="auto"/>
                  </w:divBdr>
                  <w:divsChild>
                    <w:div w:id="113498038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713579738">
      <w:bodyDiv w:val="1"/>
      <w:marLeft w:val="0"/>
      <w:marRight w:val="0"/>
      <w:marTop w:val="0"/>
      <w:marBottom w:val="0"/>
      <w:divBdr>
        <w:top w:val="none" w:sz="0" w:space="0" w:color="auto"/>
        <w:left w:val="none" w:sz="0" w:space="0" w:color="auto"/>
        <w:bottom w:val="none" w:sz="0" w:space="0" w:color="auto"/>
        <w:right w:val="none" w:sz="0" w:space="0" w:color="auto"/>
      </w:divBdr>
      <w:divsChild>
        <w:div w:id="1299647112">
          <w:marLeft w:val="0"/>
          <w:marRight w:val="0"/>
          <w:marTop w:val="0"/>
          <w:marBottom w:val="0"/>
          <w:divBdr>
            <w:top w:val="none" w:sz="0" w:space="0" w:color="auto"/>
            <w:left w:val="none" w:sz="0" w:space="0" w:color="auto"/>
            <w:bottom w:val="none" w:sz="0" w:space="0" w:color="auto"/>
            <w:right w:val="none" w:sz="0" w:space="0" w:color="auto"/>
          </w:divBdr>
          <w:divsChild>
            <w:div w:id="1831826205">
              <w:marLeft w:val="0"/>
              <w:marRight w:val="0"/>
              <w:marTop w:val="0"/>
              <w:marBottom w:val="0"/>
              <w:divBdr>
                <w:top w:val="none" w:sz="0" w:space="0" w:color="auto"/>
                <w:left w:val="none" w:sz="0" w:space="0" w:color="auto"/>
                <w:bottom w:val="none" w:sz="0" w:space="0" w:color="auto"/>
                <w:right w:val="none" w:sz="0" w:space="0" w:color="auto"/>
              </w:divBdr>
              <w:divsChild>
                <w:div w:id="1815222600">
                  <w:marLeft w:val="0"/>
                  <w:marRight w:val="0"/>
                  <w:marTop w:val="0"/>
                  <w:marBottom w:val="0"/>
                  <w:divBdr>
                    <w:top w:val="none" w:sz="0" w:space="0" w:color="auto"/>
                    <w:left w:val="none" w:sz="0" w:space="0" w:color="auto"/>
                    <w:bottom w:val="none" w:sz="0" w:space="0" w:color="auto"/>
                    <w:right w:val="none" w:sz="0" w:space="0" w:color="auto"/>
                  </w:divBdr>
                  <w:divsChild>
                    <w:div w:id="98875491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55897251">
          <w:marLeft w:val="0"/>
          <w:marRight w:val="0"/>
          <w:marTop w:val="0"/>
          <w:marBottom w:val="0"/>
          <w:divBdr>
            <w:top w:val="none" w:sz="0" w:space="0" w:color="auto"/>
            <w:left w:val="none" w:sz="0" w:space="0" w:color="auto"/>
            <w:bottom w:val="none" w:sz="0" w:space="0" w:color="auto"/>
            <w:right w:val="none" w:sz="0" w:space="0" w:color="auto"/>
          </w:divBdr>
          <w:divsChild>
            <w:div w:id="748043100">
              <w:marLeft w:val="0"/>
              <w:marRight w:val="0"/>
              <w:marTop w:val="0"/>
              <w:marBottom w:val="0"/>
              <w:divBdr>
                <w:top w:val="none" w:sz="0" w:space="0" w:color="auto"/>
                <w:left w:val="none" w:sz="0" w:space="0" w:color="auto"/>
                <w:bottom w:val="none" w:sz="0" w:space="0" w:color="auto"/>
                <w:right w:val="none" w:sz="0" w:space="0" w:color="auto"/>
              </w:divBdr>
              <w:divsChild>
                <w:div w:id="36854528">
                  <w:marLeft w:val="0"/>
                  <w:marRight w:val="0"/>
                  <w:marTop w:val="0"/>
                  <w:marBottom w:val="0"/>
                  <w:divBdr>
                    <w:top w:val="none" w:sz="0" w:space="0" w:color="auto"/>
                    <w:left w:val="none" w:sz="0" w:space="0" w:color="auto"/>
                    <w:bottom w:val="none" w:sz="0" w:space="0" w:color="auto"/>
                    <w:right w:val="none" w:sz="0" w:space="0" w:color="auto"/>
                  </w:divBdr>
                  <w:divsChild>
                    <w:div w:id="43491166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768502727">
      <w:bodyDiv w:val="1"/>
      <w:marLeft w:val="0"/>
      <w:marRight w:val="0"/>
      <w:marTop w:val="0"/>
      <w:marBottom w:val="0"/>
      <w:divBdr>
        <w:top w:val="none" w:sz="0" w:space="0" w:color="auto"/>
        <w:left w:val="none" w:sz="0" w:space="0" w:color="auto"/>
        <w:bottom w:val="none" w:sz="0" w:space="0" w:color="auto"/>
        <w:right w:val="none" w:sz="0" w:space="0" w:color="auto"/>
      </w:divBdr>
      <w:divsChild>
        <w:div w:id="2005888295">
          <w:marLeft w:val="0"/>
          <w:marRight w:val="0"/>
          <w:marTop w:val="0"/>
          <w:marBottom w:val="0"/>
          <w:divBdr>
            <w:top w:val="none" w:sz="0" w:space="0" w:color="auto"/>
            <w:left w:val="none" w:sz="0" w:space="0" w:color="auto"/>
            <w:bottom w:val="none" w:sz="0" w:space="0" w:color="auto"/>
            <w:right w:val="none" w:sz="0" w:space="0" w:color="auto"/>
          </w:divBdr>
          <w:divsChild>
            <w:div w:id="321086437">
              <w:marLeft w:val="0"/>
              <w:marRight w:val="0"/>
              <w:marTop w:val="0"/>
              <w:marBottom w:val="0"/>
              <w:divBdr>
                <w:top w:val="none" w:sz="0" w:space="0" w:color="auto"/>
                <w:left w:val="none" w:sz="0" w:space="0" w:color="auto"/>
                <w:bottom w:val="none" w:sz="0" w:space="0" w:color="auto"/>
                <w:right w:val="none" w:sz="0" w:space="0" w:color="auto"/>
              </w:divBdr>
              <w:divsChild>
                <w:div w:id="328170622">
                  <w:marLeft w:val="0"/>
                  <w:marRight w:val="0"/>
                  <w:marTop w:val="0"/>
                  <w:marBottom w:val="0"/>
                  <w:divBdr>
                    <w:top w:val="none" w:sz="0" w:space="0" w:color="auto"/>
                    <w:left w:val="none" w:sz="0" w:space="0" w:color="auto"/>
                    <w:bottom w:val="none" w:sz="0" w:space="0" w:color="auto"/>
                    <w:right w:val="none" w:sz="0" w:space="0" w:color="auto"/>
                  </w:divBdr>
                  <w:divsChild>
                    <w:div w:id="157758811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8303968">
          <w:marLeft w:val="0"/>
          <w:marRight w:val="0"/>
          <w:marTop w:val="0"/>
          <w:marBottom w:val="0"/>
          <w:divBdr>
            <w:top w:val="none" w:sz="0" w:space="0" w:color="auto"/>
            <w:left w:val="none" w:sz="0" w:space="0" w:color="auto"/>
            <w:bottom w:val="none" w:sz="0" w:space="0" w:color="auto"/>
            <w:right w:val="none" w:sz="0" w:space="0" w:color="auto"/>
          </w:divBdr>
          <w:divsChild>
            <w:div w:id="676733741">
              <w:marLeft w:val="0"/>
              <w:marRight w:val="0"/>
              <w:marTop w:val="0"/>
              <w:marBottom w:val="0"/>
              <w:divBdr>
                <w:top w:val="none" w:sz="0" w:space="0" w:color="auto"/>
                <w:left w:val="none" w:sz="0" w:space="0" w:color="auto"/>
                <w:bottom w:val="none" w:sz="0" w:space="0" w:color="auto"/>
                <w:right w:val="none" w:sz="0" w:space="0" w:color="auto"/>
              </w:divBdr>
              <w:divsChild>
                <w:div w:id="1554148697">
                  <w:marLeft w:val="0"/>
                  <w:marRight w:val="0"/>
                  <w:marTop w:val="0"/>
                  <w:marBottom w:val="0"/>
                  <w:divBdr>
                    <w:top w:val="none" w:sz="0" w:space="0" w:color="auto"/>
                    <w:left w:val="none" w:sz="0" w:space="0" w:color="auto"/>
                    <w:bottom w:val="none" w:sz="0" w:space="0" w:color="auto"/>
                    <w:right w:val="none" w:sz="0" w:space="0" w:color="auto"/>
                  </w:divBdr>
                  <w:divsChild>
                    <w:div w:id="67777788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173423181">
      <w:bodyDiv w:val="1"/>
      <w:marLeft w:val="0"/>
      <w:marRight w:val="0"/>
      <w:marTop w:val="0"/>
      <w:marBottom w:val="0"/>
      <w:divBdr>
        <w:top w:val="none" w:sz="0" w:space="0" w:color="auto"/>
        <w:left w:val="none" w:sz="0" w:space="0" w:color="auto"/>
        <w:bottom w:val="none" w:sz="0" w:space="0" w:color="auto"/>
        <w:right w:val="none" w:sz="0" w:space="0" w:color="auto"/>
      </w:divBdr>
      <w:divsChild>
        <w:div w:id="527303941">
          <w:marLeft w:val="0"/>
          <w:marRight w:val="0"/>
          <w:marTop w:val="0"/>
          <w:marBottom w:val="0"/>
          <w:divBdr>
            <w:top w:val="none" w:sz="0" w:space="0" w:color="auto"/>
            <w:left w:val="none" w:sz="0" w:space="0" w:color="auto"/>
            <w:bottom w:val="none" w:sz="0" w:space="0" w:color="auto"/>
            <w:right w:val="none" w:sz="0" w:space="0" w:color="auto"/>
          </w:divBdr>
          <w:divsChild>
            <w:div w:id="1233662476">
              <w:marLeft w:val="0"/>
              <w:marRight w:val="0"/>
              <w:marTop w:val="0"/>
              <w:marBottom w:val="0"/>
              <w:divBdr>
                <w:top w:val="none" w:sz="0" w:space="0" w:color="auto"/>
                <w:left w:val="none" w:sz="0" w:space="0" w:color="auto"/>
                <w:bottom w:val="none" w:sz="0" w:space="0" w:color="auto"/>
                <w:right w:val="none" w:sz="0" w:space="0" w:color="auto"/>
              </w:divBdr>
              <w:divsChild>
                <w:div w:id="582221979">
                  <w:marLeft w:val="0"/>
                  <w:marRight w:val="0"/>
                  <w:marTop w:val="0"/>
                  <w:marBottom w:val="0"/>
                  <w:divBdr>
                    <w:top w:val="none" w:sz="0" w:space="0" w:color="auto"/>
                    <w:left w:val="none" w:sz="0" w:space="0" w:color="auto"/>
                    <w:bottom w:val="none" w:sz="0" w:space="0" w:color="auto"/>
                    <w:right w:val="none" w:sz="0" w:space="0" w:color="auto"/>
                  </w:divBdr>
                  <w:divsChild>
                    <w:div w:id="197043418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4420501">
          <w:marLeft w:val="0"/>
          <w:marRight w:val="0"/>
          <w:marTop w:val="0"/>
          <w:marBottom w:val="0"/>
          <w:divBdr>
            <w:top w:val="none" w:sz="0" w:space="0" w:color="auto"/>
            <w:left w:val="none" w:sz="0" w:space="0" w:color="auto"/>
            <w:bottom w:val="none" w:sz="0" w:space="0" w:color="auto"/>
            <w:right w:val="none" w:sz="0" w:space="0" w:color="auto"/>
          </w:divBdr>
          <w:divsChild>
            <w:div w:id="309555955">
              <w:marLeft w:val="0"/>
              <w:marRight w:val="0"/>
              <w:marTop w:val="0"/>
              <w:marBottom w:val="0"/>
              <w:divBdr>
                <w:top w:val="none" w:sz="0" w:space="0" w:color="auto"/>
                <w:left w:val="none" w:sz="0" w:space="0" w:color="auto"/>
                <w:bottom w:val="none" w:sz="0" w:space="0" w:color="auto"/>
                <w:right w:val="none" w:sz="0" w:space="0" w:color="auto"/>
              </w:divBdr>
              <w:divsChild>
                <w:div w:id="1573539412">
                  <w:marLeft w:val="0"/>
                  <w:marRight w:val="0"/>
                  <w:marTop w:val="0"/>
                  <w:marBottom w:val="0"/>
                  <w:divBdr>
                    <w:top w:val="none" w:sz="0" w:space="0" w:color="auto"/>
                    <w:left w:val="none" w:sz="0" w:space="0" w:color="auto"/>
                    <w:bottom w:val="none" w:sz="0" w:space="0" w:color="auto"/>
                    <w:right w:val="none" w:sz="0" w:space="0" w:color="auto"/>
                  </w:divBdr>
                  <w:divsChild>
                    <w:div w:id="30527996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632594468">
      <w:bodyDiv w:val="1"/>
      <w:marLeft w:val="0"/>
      <w:marRight w:val="0"/>
      <w:marTop w:val="0"/>
      <w:marBottom w:val="0"/>
      <w:divBdr>
        <w:top w:val="none" w:sz="0" w:space="0" w:color="auto"/>
        <w:left w:val="none" w:sz="0" w:space="0" w:color="auto"/>
        <w:bottom w:val="none" w:sz="0" w:space="0" w:color="auto"/>
        <w:right w:val="none" w:sz="0" w:space="0" w:color="auto"/>
      </w:divBdr>
    </w:div>
    <w:div w:id="1881282690">
      <w:bodyDiv w:val="1"/>
      <w:marLeft w:val="0"/>
      <w:marRight w:val="0"/>
      <w:marTop w:val="0"/>
      <w:marBottom w:val="0"/>
      <w:divBdr>
        <w:top w:val="none" w:sz="0" w:space="0" w:color="auto"/>
        <w:left w:val="none" w:sz="0" w:space="0" w:color="auto"/>
        <w:bottom w:val="none" w:sz="0" w:space="0" w:color="auto"/>
        <w:right w:val="none" w:sz="0" w:space="0" w:color="auto"/>
      </w:divBdr>
      <w:divsChild>
        <w:div w:id="492797819">
          <w:marLeft w:val="0"/>
          <w:marRight w:val="0"/>
          <w:marTop w:val="0"/>
          <w:marBottom w:val="0"/>
          <w:divBdr>
            <w:top w:val="none" w:sz="0" w:space="0" w:color="auto"/>
            <w:left w:val="none" w:sz="0" w:space="0" w:color="auto"/>
            <w:bottom w:val="none" w:sz="0" w:space="0" w:color="auto"/>
            <w:right w:val="none" w:sz="0" w:space="0" w:color="auto"/>
          </w:divBdr>
          <w:divsChild>
            <w:div w:id="2079015104">
              <w:marLeft w:val="0"/>
              <w:marRight w:val="0"/>
              <w:marTop w:val="0"/>
              <w:marBottom w:val="0"/>
              <w:divBdr>
                <w:top w:val="none" w:sz="0" w:space="0" w:color="auto"/>
                <w:left w:val="none" w:sz="0" w:space="0" w:color="auto"/>
                <w:bottom w:val="none" w:sz="0" w:space="0" w:color="auto"/>
                <w:right w:val="none" w:sz="0" w:space="0" w:color="auto"/>
              </w:divBdr>
              <w:divsChild>
                <w:div w:id="458690941">
                  <w:marLeft w:val="0"/>
                  <w:marRight w:val="0"/>
                  <w:marTop w:val="0"/>
                  <w:marBottom w:val="0"/>
                  <w:divBdr>
                    <w:top w:val="none" w:sz="0" w:space="0" w:color="auto"/>
                    <w:left w:val="none" w:sz="0" w:space="0" w:color="auto"/>
                    <w:bottom w:val="none" w:sz="0" w:space="0" w:color="auto"/>
                    <w:right w:val="none" w:sz="0" w:space="0" w:color="auto"/>
                  </w:divBdr>
                  <w:divsChild>
                    <w:div w:id="192429083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31397740">
          <w:marLeft w:val="0"/>
          <w:marRight w:val="0"/>
          <w:marTop w:val="0"/>
          <w:marBottom w:val="0"/>
          <w:divBdr>
            <w:top w:val="none" w:sz="0" w:space="0" w:color="auto"/>
            <w:left w:val="none" w:sz="0" w:space="0" w:color="auto"/>
            <w:bottom w:val="none" w:sz="0" w:space="0" w:color="auto"/>
            <w:right w:val="none" w:sz="0" w:space="0" w:color="auto"/>
          </w:divBdr>
          <w:divsChild>
            <w:div w:id="745146274">
              <w:marLeft w:val="0"/>
              <w:marRight w:val="0"/>
              <w:marTop w:val="0"/>
              <w:marBottom w:val="0"/>
              <w:divBdr>
                <w:top w:val="none" w:sz="0" w:space="0" w:color="auto"/>
                <w:left w:val="none" w:sz="0" w:space="0" w:color="auto"/>
                <w:bottom w:val="none" w:sz="0" w:space="0" w:color="auto"/>
                <w:right w:val="none" w:sz="0" w:space="0" w:color="auto"/>
              </w:divBdr>
              <w:divsChild>
                <w:div w:id="910232184">
                  <w:marLeft w:val="0"/>
                  <w:marRight w:val="0"/>
                  <w:marTop w:val="0"/>
                  <w:marBottom w:val="0"/>
                  <w:divBdr>
                    <w:top w:val="none" w:sz="0" w:space="0" w:color="auto"/>
                    <w:left w:val="none" w:sz="0" w:space="0" w:color="auto"/>
                    <w:bottom w:val="none" w:sz="0" w:space="0" w:color="auto"/>
                    <w:right w:val="none" w:sz="0" w:space="0" w:color="auto"/>
                  </w:divBdr>
                  <w:divsChild>
                    <w:div w:id="116604824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ragas.io/en/stable/index.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python.langchain.com/v0.1/docs/get_started/introductio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.~WRD0000</Template>
  <TotalTime>0</TotalTime>
  <Pages>8</Pages>
  <Words>955</Words>
  <Characters>5450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Siddartha Pullakhandam</dc:creator>
  <cp:keywords/>
  <dc:description/>
  <cp:lastModifiedBy>Siddartha Pullakhandam</cp:lastModifiedBy>
  <cp:revision>3</cp:revision>
  <cp:lastPrinted>2024-06-12T17:19:00Z</cp:lastPrinted>
  <dcterms:created xsi:type="dcterms:W3CDTF">2024-06-12T17:19:00Z</dcterms:created>
  <dcterms:modified xsi:type="dcterms:W3CDTF">2024-06-12T17:20:00Z</dcterms:modified>
</cp:coreProperties>
</file>