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9B3B3" w14:textId="62132B17" w:rsidR="00D94F4F" w:rsidRDefault="007C233C">
      <w:r w:rsidRPr="007C233C">
        <w:t>- The dataset should have at least 30 rows.</w:t>
      </w:r>
      <w:r w:rsidRPr="007C233C">
        <w:br/>
        <w:t>- Make sure your query-response pairs are diverse and are not concentrated on a specific query type, document section or page.</w:t>
      </w:r>
      <w:r w:rsidRPr="007C233C">
        <w:br/>
        <w:t>- Explain why you feel this is a comprehensive dataset to gauge the performance of your chatbot.</w:t>
      </w:r>
    </w:p>
    <w:p w14:paraId="145F0F79" w14:textId="77777777" w:rsidR="00D94F4F" w:rsidRPr="00D94F4F" w:rsidRDefault="00D94F4F" w:rsidP="00D94F4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945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D94F4F">
        <w:rPr>
          <w:rFonts w:ascii="Arial" w:eastAsia="Times New Roman" w:hAnsi="Arial" w:cs="Arial"/>
          <w:color w:val="222222"/>
          <w:kern w:val="0"/>
          <w14:ligatures w14:val="none"/>
        </w:rPr>
        <w:t>How you constructed your dataset</w:t>
      </w:r>
    </w:p>
    <w:p w14:paraId="1DE15BEB" w14:textId="77777777" w:rsidR="00D94F4F" w:rsidRPr="00D94F4F" w:rsidRDefault="00D94F4F" w:rsidP="00D94F4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945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D94F4F">
        <w:rPr>
          <w:rFonts w:ascii="Arial" w:eastAsia="Times New Roman" w:hAnsi="Arial" w:cs="Arial"/>
          <w:color w:val="222222"/>
          <w:kern w:val="0"/>
          <w14:ligatures w14:val="none"/>
        </w:rPr>
        <w:t xml:space="preserve">How and </w:t>
      </w:r>
      <w:proofErr w:type="gramStart"/>
      <w:r w:rsidRPr="00D94F4F">
        <w:rPr>
          <w:rFonts w:ascii="Arial" w:eastAsia="Times New Roman" w:hAnsi="Arial" w:cs="Arial"/>
          <w:color w:val="222222"/>
          <w:kern w:val="0"/>
          <w14:ligatures w14:val="none"/>
        </w:rPr>
        <w:t>why</w:t>
      </w:r>
      <w:proofErr w:type="gramEnd"/>
      <w:r w:rsidRPr="00D94F4F">
        <w:rPr>
          <w:rFonts w:ascii="Arial" w:eastAsia="Times New Roman" w:hAnsi="Arial" w:cs="Arial"/>
          <w:color w:val="222222"/>
          <w:kern w:val="0"/>
          <w14:ligatures w14:val="none"/>
        </w:rPr>
        <w:t xml:space="preserve"> you chose these evaluation metrics</w:t>
      </w:r>
    </w:p>
    <w:p w14:paraId="698FFA5E" w14:textId="77777777" w:rsidR="00D94F4F" w:rsidRPr="00D94F4F" w:rsidRDefault="00D94F4F" w:rsidP="00D94F4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945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D94F4F">
        <w:rPr>
          <w:rFonts w:ascii="Arial" w:eastAsia="Times New Roman" w:hAnsi="Arial" w:cs="Arial"/>
          <w:color w:val="222222"/>
          <w:kern w:val="0"/>
          <w14:ligatures w14:val="none"/>
        </w:rPr>
        <w:t>What did you try to improve the accuracy</w:t>
      </w:r>
    </w:p>
    <w:p w14:paraId="5FFEAE72" w14:textId="77777777" w:rsidR="00D94F4F" w:rsidRDefault="00D94F4F"/>
    <w:p w14:paraId="2AD49ED0" w14:textId="77777777" w:rsidR="007C233C" w:rsidRDefault="007C233C"/>
    <w:p w14:paraId="37BAF2D0" w14:textId="77777777" w:rsidR="00606A30" w:rsidRDefault="00606A30"/>
    <w:p w14:paraId="0E84702C" w14:textId="4E91C525" w:rsidR="001B193A" w:rsidRDefault="001B193A">
      <w:r w:rsidRPr="001B193A">
        <w:t xml:space="preserve">Initially, when I received the take-home project, my first idea was to design the pipeline so it could work with any PDF document. The document would be embedded, stored in a vector database, and the database would be used as a retriever. It would query relevant documents and pass them to the LLM for generation. I chose </w:t>
      </w:r>
      <w:proofErr w:type="spellStart"/>
      <w:r w:rsidRPr="001B193A">
        <w:t>LangChain</w:t>
      </w:r>
      <w:proofErr w:type="spellEnd"/>
      <w:r w:rsidRPr="001B193A">
        <w:t xml:space="preserve"> as my framework because it is user-friendly and offers many excellent integrations. Additionally, I appreciate </w:t>
      </w:r>
      <w:proofErr w:type="spellStart"/>
      <w:r w:rsidRPr="001B193A">
        <w:t>LangChain</w:t>
      </w:r>
      <w:proofErr w:type="spellEnd"/>
      <w:r w:rsidRPr="001B193A">
        <w:t xml:space="preserve"> for its comprehensive documentation.</w:t>
      </w:r>
    </w:p>
    <w:p w14:paraId="4EC1905F" w14:textId="77777777" w:rsidR="00D94F4F" w:rsidRDefault="00D94F4F"/>
    <w:p w14:paraId="276B11C4" w14:textId="24EA2675" w:rsidR="00D94F4F" w:rsidRDefault="00D94F4F">
      <w:r>
        <w:t xml:space="preserve">How did I construct the dataset: - For creating the dataset I used Ragas test generator initially I used different distributions for {simple, </w:t>
      </w:r>
      <w:r w:rsidR="006000AA">
        <w:t>reasoning</w:t>
      </w:r>
      <w:proofErr w:type="gramStart"/>
      <w:r w:rsidR="006000AA">
        <w:t xml:space="preserve">, </w:t>
      </w:r>
      <w:r>
        <w:t>}</w:t>
      </w:r>
      <w:proofErr w:type="gramEnd"/>
    </w:p>
    <w:p w14:paraId="46432D79" w14:textId="77777777" w:rsidR="00D94F4F" w:rsidRDefault="00D94F4F"/>
    <w:p w14:paraId="0D4A5462" w14:textId="77777777" w:rsidR="001B193A" w:rsidRDefault="001B193A"/>
    <w:p w14:paraId="0EAE1605" w14:textId="77777777" w:rsidR="002F16EF" w:rsidRDefault="002F16EF"/>
    <w:p w14:paraId="63EBE813" w14:textId="5ED6CC49" w:rsidR="002F16EF" w:rsidRDefault="002F16EF">
      <w:r>
        <w:t>Ragas Faithfulness and answer relevancy</w:t>
      </w:r>
    </w:p>
    <w:p w14:paraId="46A10441" w14:textId="77777777" w:rsidR="005476FB" w:rsidRDefault="005476FB"/>
    <w:p w14:paraId="1F92B67E" w14:textId="7DF35FBB" w:rsidR="005476FB" w:rsidRDefault="005476FB">
      <w:r>
        <w:t>Regular RAG</w:t>
      </w:r>
    </w:p>
    <w:p w14:paraId="7ACA7C9C" w14:textId="77777777" w:rsidR="002F16EF" w:rsidRDefault="002F16EF"/>
    <w:p w14:paraId="48A559B1" w14:textId="1483F973" w:rsidR="002F16EF" w:rsidRDefault="002F16EF">
      <w:r w:rsidRPr="002F16EF">
        <w:lastRenderedPageBreak/>
        <w:drawing>
          <wp:inline distT="0" distB="0" distL="0" distR="0" wp14:anchorId="2605600F" wp14:editId="07AB6842">
            <wp:extent cx="6621524" cy="4026877"/>
            <wp:effectExtent l="0" t="0" r="0" b="0"/>
            <wp:docPr id="750803623" name="Picture 1" descr="A red and green stripe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03623" name="Picture 1" descr="A red and green stripe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6289" cy="41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19C4" w14:textId="77777777" w:rsidR="007C233C" w:rsidRDefault="007C233C"/>
    <w:p w14:paraId="2C2C3FCA" w14:textId="45477CAD" w:rsidR="00E34890" w:rsidRDefault="000C5DF8">
      <w:r w:rsidRPr="000C5DF8">
        <w:t>{'faithfulness': 0.8067, '</w:t>
      </w:r>
      <w:proofErr w:type="spellStart"/>
      <w:r w:rsidRPr="000C5DF8">
        <w:t>answer_relevancy</w:t>
      </w:r>
      <w:proofErr w:type="spellEnd"/>
      <w:r w:rsidRPr="000C5DF8">
        <w:t>': 0.9225}</w:t>
      </w:r>
    </w:p>
    <w:p w14:paraId="74C68612" w14:textId="77777777" w:rsidR="002F16EF" w:rsidRDefault="002F16EF"/>
    <w:p w14:paraId="7D27C103" w14:textId="77777777" w:rsidR="002F16EF" w:rsidRDefault="002F16EF"/>
    <w:p w14:paraId="08BAF646" w14:textId="77777777" w:rsidR="002F16EF" w:rsidRDefault="002F16EF"/>
    <w:p w14:paraId="08EFFB54" w14:textId="5910B5E1" w:rsidR="00094A69" w:rsidRDefault="00094A69">
      <w:r>
        <w:t>Multi-</w:t>
      </w:r>
      <w:proofErr w:type="gramStart"/>
      <w:r>
        <w:t>Query:-</w:t>
      </w:r>
      <w:proofErr w:type="gramEnd"/>
    </w:p>
    <w:p w14:paraId="2966A049" w14:textId="77777777" w:rsidR="00094A69" w:rsidRDefault="00094A69"/>
    <w:p w14:paraId="1C248E80" w14:textId="77777777" w:rsidR="00094A69" w:rsidRDefault="00094A69"/>
    <w:p w14:paraId="38D901F1" w14:textId="77777777" w:rsidR="00094A69" w:rsidRDefault="00094A69"/>
    <w:p w14:paraId="5BAEA50F" w14:textId="22F1CD65" w:rsidR="002C3508" w:rsidRDefault="002C3508">
      <w:r w:rsidRPr="002C3508">
        <w:lastRenderedPageBreak/>
        <w:drawing>
          <wp:inline distT="0" distB="0" distL="0" distR="0" wp14:anchorId="31616100" wp14:editId="118F7D15">
            <wp:extent cx="6663476" cy="4774223"/>
            <wp:effectExtent l="0" t="0" r="4445" b="1270"/>
            <wp:docPr id="630814047" name="Picture 1" descr="A red and green striped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14047" name="Picture 1" descr="A red and green striped fabr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1308" cy="48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C7C4" w14:textId="77777777" w:rsidR="002C3508" w:rsidRDefault="002C3508"/>
    <w:p w14:paraId="2E608597" w14:textId="77777777" w:rsidR="002C3508" w:rsidRDefault="002C3508"/>
    <w:p w14:paraId="21C72159" w14:textId="58A4E42C" w:rsidR="002C3508" w:rsidRDefault="000C5DF8">
      <w:r w:rsidRPr="000C5DF8">
        <w:t>{'faithfulness': 0.8115, '</w:t>
      </w:r>
      <w:proofErr w:type="spellStart"/>
      <w:r w:rsidRPr="000C5DF8">
        <w:t>answer_relevancy</w:t>
      </w:r>
      <w:proofErr w:type="spellEnd"/>
      <w:r w:rsidRPr="000C5DF8">
        <w:t>': 0.9487}</w:t>
      </w:r>
    </w:p>
    <w:p w14:paraId="7A818FCA" w14:textId="77777777" w:rsidR="002C3508" w:rsidRDefault="002C3508"/>
    <w:p w14:paraId="6A6906A3" w14:textId="77777777" w:rsidR="002C3508" w:rsidRDefault="002C3508"/>
    <w:p w14:paraId="144E9A7D" w14:textId="77777777" w:rsidR="002C3508" w:rsidRDefault="002C3508"/>
    <w:p w14:paraId="7FAFD220" w14:textId="77777777" w:rsidR="002C3508" w:rsidRDefault="002C3508"/>
    <w:p w14:paraId="4FE42E52" w14:textId="77777777" w:rsidR="002C3508" w:rsidRDefault="002C3508"/>
    <w:p w14:paraId="2F5D7542" w14:textId="77777777" w:rsidR="002C3508" w:rsidRDefault="002C3508"/>
    <w:p w14:paraId="1E67CEFE" w14:textId="77777777" w:rsidR="000C5DF8" w:rsidRDefault="000C5DF8"/>
    <w:p w14:paraId="3CF78BD5" w14:textId="77777777" w:rsidR="000C5DF8" w:rsidRDefault="000C5DF8"/>
    <w:p w14:paraId="0DD6A8D4" w14:textId="77777777" w:rsidR="000C5DF8" w:rsidRDefault="000C5DF8"/>
    <w:p w14:paraId="45F0B931" w14:textId="77777777" w:rsidR="000C5DF8" w:rsidRDefault="000C5DF8"/>
    <w:p w14:paraId="530C69DE" w14:textId="2CB11830" w:rsidR="00D125ED" w:rsidRDefault="007510C9">
      <w:r>
        <w:t>Hyde</w:t>
      </w:r>
    </w:p>
    <w:p w14:paraId="3381932F" w14:textId="77777777" w:rsidR="007510C9" w:rsidRDefault="007510C9"/>
    <w:p w14:paraId="0E729D46" w14:textId="2905A944" w:rsidR="00D125ED" w:rsidRDefault="007510C9" w:rsidP="00D125ED">
      <w:r w:rsidRPr="007510C9">
        <w:lastRenderedPageBreak/>
        <w:drawing>
          <wp:inline distT="0" distB="0" distL="0" distR="0" wp14:anchorId="593B6D2E" wp14:editId="13D7393D">
            <wp:extent cx="5943600" cy="2249170"/>
            <wp:effectExtent l="0" t="0" r="0" b="0"/>
            <wp:docPr id="959055130" name="Picture 1" descr="A red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55130" name="Picture 1" descr="A red green and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E564" w14:textId="77777777" w:rsidR="00D125ED" w:rsidRDefault="00D125ED" w:rsidP="00D125ED"/>
    <w:p w14:paraId="419D15DA" w14:textId="77777777" w:rsidR="00D125ED" w:rsidRDefault="00D125ED" w:rsidP="00D125ED"/>
    <w:p w14:paraId="4FB56D00" w14:textId="7EF61553" w:rsidR="00D125ED" w:rsidRPr="00D125ED" w:rsidRDefault="00D125ED" w:rsidP="00D125ED">
      <w:r w:rsidRPr="00D125ED">
        <w:t>{'faithfulness': 0.4553, '</w:t>
      </w:r>
      <w:proofErr w:type="spellStart"/>
      <w:r w:rsidRPr="00D125ED">
        <w:t>answer_relevancy</w:t>
      </w:r>
      <w:proofErr w:type="spellEnd"/>
      <w:r w:rsidRPr="00D125ED">
        <w:t>': 0.4708}</w:t>
      </w:r>
    </w:p>
    <w:p w14:paraId="7E23892A" w14:textId="77777777" w:rsidR="00D125ED" w:rsidRPr="00D125ED" w:rsidRDefault="00D125ED" w:rsidP="00D125ED"/>
    <w:p w14:paraId="07DD0C7E" w14:textId="77777777" w:rsidR="00D125ED" w:rsidRDefault="00D125ED"/>
    <w:p w14:paraId="77ECD7DC" w14:textId="77777777" w:rsidR="00D125ED" w:rsidRDefault="00D125ED"/>
    <w:p w14:paraId="37F73ECF" w14:textId="63F2076D" w:rsidR="00D125ED" w:rsidRDefault="000259D9">
      <w:r>
        <w:t>Re-Ranking</w:t>
      </w:r>
    </w:p>
    <w:p w14:paraId="2BE6E0B9" w14:textId="77777777" w:rsidR="000259D9" w:rsidRDefault="000259D9"/>
    <w:p w14:paraId="065B920A" w14:textId="2B2B7260" w:rsidR="000259D9" w:rsidRDefault="000259D9">
      <w:r w:rsidRPr="000259D9">
        <w:drawing>
          <wp:inline distT="0" distB="0" distL="0" distR="0" wp14:anchorId="3CCF9CE6" wp14:editId="631573AD">
            <wp:extent cx="5943600" cy="2249170"/>
            <wp:effectExtent l="0" t="0" r="0" b="0"/>
            <wp:docPr id="1165098954" name="Picture 1" descr="A red and green stripe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98954" name="Picture 1" descr="A red and green stripe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6C0C" w14:textId="77777777" w:rsidR="00FB0C98" w:rsidRDefault="00FB0C98"/>
    <w:p w14:paraId="695E323F" w14:textId="77777777" w:rsidR="000259D9" w:rsidRPr="000259D9" w:rsidRDefault="000259D9" w:rsidP="000259D9">
      <w:r w:rsidRPr="000259D9">
        <w:t>{'faithfulness': 0.8033, '</w:t>
      </w:r>
      <w:proofErr w:type="spellStart"/>
      <w:r w:rsidRPr="000259D9">
        <w:t>answer_relevancy</w:t>
      </w:r>
      <w:proofErr w:type="spellEnd"/>
      <w:r w:rsidRPr="000259D9">
        <w:t>': 0.9552}</w:t>
      </w:r>
    </w:p>
    <w:p w14:paraId="5DBA8416" w14:textId="77777777" w:rsidR="000259D9" w:rsidRPr="000259D9" w:rsidRDefault="000259D9" w:rsidP="000259D9"/>
    <w:p w14:paraId="603A0EB4" w14:textId="77777777" w:rsidR="00FB0C98" w:rsidRDefault="00FB0C98"/>
    <w:p w14:paraId="3EC182FC" w14:textId="77777777" w:rsidR="00FB0C98" w:rsidRDefault="00FB0C98"/>
    <w:p w14:paraId="1F45D331" w14:textId="77777777" w:rsidR="00FB0C98" w:rsidRDefault="00FB0C98"/>
    <w:p w14:paraId="76D9AE94" w14:textId="77777777" w:rsidR="00FB0C98" w:rsidRDefault="00FB0C98"/>
    <w:p w14:paraId="047A9BB6" w14:textId="77777777" w:rsidR="00FB0C98" w:rsidRDefault="00FB0C98"/>
    <w:p w14:paraId="15FB5943" w14:textId="77777777" w:rsidR="00FB0C98" w:rsidRDefault="00FB0C98"/>
    <w:p w14:paraId="104AC268" w14:textId="77777777" w:rsidR="00FB0C98" w:rsidRDefault="00FB0C98"/>
    <w:p w14:paraId="61C08568" w14:textId="77777777" w:rsidR="00FB0C98" w:rsidRDefault="00FB0C98"/>
    <w:p w14:paraId="4A24273E" w14:textId="276B5B30" w:rsidR="00FB0C98" w:rsidRDefault="00D857F7">
      <w:r>
        <w:t xml:space="preserve">RAG with </w:t>
      </w:r>
      <w:proofErr w:type="spellStart"/>
      <w:r>
        <w:t>colbert</w:t>
      </w:r>
      <w:proofErr w:type="spellEnd"/>
    </w:p>
    <w:p w14:paraId="03C5FB20" w14:textId="77777777" w:rsidR="00D857F7" w:rsidRDefault="00D857F7"/>
    <w:p w14:paraId="70D8982A" w14:textId="2E36E0EF" w:rsidR="00D857F7" w:rsidRDefault="00D857F7">
      <w:r w:rsidRPr="00D857F7">
        <w:drawing>
          <wp:inline distT="0" distB="0" distL="0" distR="0" wp14:anchorId="0A5FEC8C" wp14:editId="195B4387">
            <wp:extent cx="6574540" cy="4035669"/>
            <wp:effectExtent l="0" t="0" r="4445" b="3175"/>
            <wp:docPr id="1636014915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4915" name="Picture 1" descr="A screen shot of a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7734" cy="41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D3DE" w14:textId="77777777" w:rsidR="00FB0C98" w:rsidRDefault="00FB0C98"/>
    <w:p w14:paraId="30FF6384" w14:textId="77777777" w:rsidR="00FB0C98" w:rsidRDefault="00FB0C98"/>
    <w:p w14:paraId="2CA79687" w14:textId="77777777" w:rsidR="00FB0C98" w:rsidRDefault="00FB0C98"/>
    <w:p w14:paraId="1EFFD733" w14:textId="01810842" w:rsidR="00D857F7" w:rsidRDefault="00D857F7">
      <w:r w:rsidRPr="00D857F7">
        <w:t>{'faithfulness': 0.8968, '</w:t>
      </w:r>
      <w:proofErr w:type="spellStart"/>
      <w:r w:rsidRPr="00D857F7">
        <w:t>answer_relevancy</w:t>
      </w:r>
      <w:proofErr w:type="spellEnd"/>
      <w:r w:rsidRPr="00D857F7">
        <w:t>': 0.9121}</w:t>
      </w:r>
    </w:p>
    <w:p w14:paraId="18F07578" w14:textId="77777777" w:rsidR="00D857F7" w:rsidRDefault="00D857F7"/>
    <w:p w14:paraId="6995719F" w14:textId="77777777" w:rsidR="00D857F7" w:rsidRDefault="00D857F7"/>
    <w:p w14:paraId="77BB8001" w14:textId="77777777" w:rsidR="00D857F7" w:rsidRDefault="00D857F7"/>
    <w:p w14:paraId="5119E7DF" w14:textId="77777777" w:rsidR="00D857F7" w:rsidRDefault="00D857F7"/>
    <w:p w14:paraId="00EF791C" w14:textId="77777777" w:rsidR="00D857F7" w:rsidRDefault="00D857F7"/>
    <w:p w14:paraId="421A9E8C" w14:textId="77777777" w:rsidR="00D857F7" w:rsidRDefault="00D857F7"/>
    <w:p w14:paraId="6A2E0571" w14:textId="77777777" w:rsidR="00D857F7" w:rsidRDefault="00D857F7"/>
    <w:p w14:paraId="74DC81FA" w14:textId="77777777" w:rsidR="00D857F7" w:rsidRDefault="00D857F7"/>
    <w:p w14:paraId="45FB0C63" w14:textId="77777777" w:rsidR="00D857F7" w:rsidRDefault="00D857F7"/>
    <w:p w14:paraId="0F8C9BA9" w14:textId="77777777" w:rsidR="00FB0C98" w:rsidRDefault="00FB0C98"/>
    <w:p w14:paraId="467A94E4" w14:textId="77777777" w:rsidR="00FB0C98" w:rsidRDefault="00FB0C98"/>
    <w:p w14:paraId="3949C583" w14:textId="203C5AF8" w:rsidR="00E34890" w:rsidRDefault="00E34890">
      <w:r>
        <w:t>Ragas Faithfulness and answer relevancy</w:t>
      </w:r>
    </w:p>
    <w:p w14:paraId="7AE9D0E8" w14:textId="77777777" w:rsidR="00E34890" w:rsidRDefault="00E34890"/>
    <w:p w14:paraId="2D6FFEF7" w14:textId="78213BD6" w:rsidR="00B03100" w:rsidRDefault="007C233C" w:rsidP="00B03100">
      <w:r w:rsidRPr="007C233C">
        <w:rPr>
          <w:noProof/>
        </w:rPr>
        <w:lastRenderedPageBreak/>
        <w:drawing>
          <wp:inline distT="0" distB="0" distL="0" distR="0" wp14:anchorId="2E016A05" wp14:editId="54E15295">
            <wp:extent cx="6798701" cy="3851362"/>
            <wp:effectExtent l="0" t="0" r="0" b="0"/>
            <wp:docPr id="30204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69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6658" cy="39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6EE2" w14:textId="77777777" w:rsidR="00B03100" w:rsidRDefault="00B03100" w:rsidP="00B03100"/>
    <w:p w14:paraId="2E4A7558" w14:textId="77777777" w:rsidR="00B03100" w:rsidRDefault="00B03100" w:rsidP="00B03100"/>
    <w:p w14:paraId="68CEA6E9" w14:textId="1A7ED33B" w:rsidR="00B03100" w:rsidRDefault="007C233C" w:rsidP="00B03100">
      <w:r w:rsidRPr="007C233C">
        <w:t>{'faithfulness': 0.9246, '</w:t>
      </w:r>
      <w:proofErr w:type="spellStart"/>
      <w:r w:rsidRPr="007C233C">
        <w:t>answer_relevancy</w:t>
      </w:r>
      <w:proofErr w:type="spellEnd"/>
      <w:r w:rsidRPr="007C233C">
        <w:t>': 0.9458}</w:t>
      </w:r>
    </w:p>
    <w:p w14:paraId="2C594CD2" w14:textId="77777777" w:rsidR="007C233C" w:rsidRDefault="007C233C" w:rsidP="00B03100"/>
    <w:p w14:paraId="0EA538BA" w14:textId="77777777" w:rsidR="008C1BA4" w:rsidRDefault="008C1BA4" w:rsidP="00B03100"/>
    <w:p w14:paraId="7F73D1F8" w14:textId="77777777" w:rsidR="007C233C" w:rsidRDefault="007C233C" w:rsidP="00B03100"/>
    <w:sectPr w:rsidR="007C2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B495C"/>
    <w:multiLevelType w:val="multilevel"/>
    <w:tmpl w:val="1612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461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90"/>
    <w:rsid w:val="000259D9"/>
    <w:rsid w:val="0004271E"/>
    <w:rsid w:val="00060148"/>
    <w:rsid w:val="00070B0F"/>
    <w:rsid w:val="000729C5"/>
    <w:rsid w:val="00077DD0"/>
    <w:rsid w:val="00094A69"/>
    <w:rsid w:val="00096670"/>
    <w:rsid w:val="000C5DF8"/>
    <w:rsid w:val="000C69F2"/>
    <w:rsid w:val="000D3BE3"/>
    <w:rsid w:val="00147FB5"/>
    <w:rsid w:val="001A7F6B"/>
    <w:rsid w:val="001B193A"/>
    <w:rsid w:val="001B42E8"/>
    <w:rsid w:val="001F417D"/>
    <w:rsid w:val="00216108"/>
    <w:rsid w:val="00234CB1"/>
    <w:rsid w:val="00236E0D"/>
    <w:rsid w:val="002B5A93"/>
    <w:rsid w:val="002C3508"/>
    <w:rsid w:val="002D2B88"/>
    <w:rsid w:val="002F16EF"/>
    <w:rsid w:val="002F2B2C"/>
    <w:rsid w:val="00300A2E"/>
    <w:rsid w:val="00313EA1"/>
    <w:rsid w:val="003303FF"/>
    <w:rsid w:val="003603BA"/>
    <w:rsid w:val="003A51EC"/>
    <w:rsid w:val="003C0B75"/>
    <w:rsid w:val="003E63CE"/>
    <w:rsid w:val="003F66F8"/>
    <w:rsid w:val="004138AB"/>
    <w:rsid w:val="00417C71"/>
    <w:rsid w:val="00477AE7"/>
    <w:rsid w:val="004839C5"/>
    <w:rsid w:val="004914FD"/>
    <w:rsid w:val="004968D9"/>
    <w:rsid w:val="004B1B88"/>
    <w:rsid w:val="004E1558"/>
    <w:rsid w:val="004F72DD"/>
    <w:rsid w:val="005138A7"/>
    <w:rsid w:val="005318CD"/>
    <w:rsid w:val="005476FB"/>
    <w:rsid w:val="005F4C42"/>
    <w:rsid w:val="006000AA"/>
    <w:rsid w:val="00606A30"/>
    <w:rsid w:val="006213FD"/>
    <w:rsid w:val="00632836"/>
    <w:rsid w:val="00663A52"/>
    <w:rsid w:val="00666154"/>
    <w:rsid w:val="006A35BF"/>
    <w:rsid w:val="006A6BF7"/>
    <w:rsid w:val="006A7BD3"/>
    <w:rsid w:val="006B23E8"/>
    <w:rsid w:val="006B7C82"/>
    <w:rsid w:val="006F4AF3"/>
    <w:rsid w:val="00712BCE"/>
    <w:rsid w:val="007333F1"/>
    <w:rsid w:val="007510C9"/>
    <w:rsid w:val="00753560"/>
    <w:rsid w:val="0075518E"/>
    <w:rsid w:val="007726E0"/>
    <w:rsid w:val="0077792E"/>
    <w:rsid w:val="00780AAF"/>
    <w:rsid w:val="007C233C"/>
    <w:rsid w:val="007D12F3"/>
    <w:rsid w:val="007E17F2"/>
    <w:rsid w:val="00811893"/>
    <w:rsid w:val="008134AC"/>
    <w:rsid w:val="0081531C"/>
    <w:rsid w:val="0084100E"/>
    <w:rsid w:val="0084559F"/>
    <w:rsid w:val="00860F41"/>
    <w:rsid w:val="0086340B"/>
    <w:rsid w:val="008955AE"/>
    <w:rsid w:val="008C1BA4"/>
    <w:rsid w:val="008D0EF7"/>
    <w:rsid w:val="008E6CAF"/>
    <w:rsid w:val="008F53FC"/>
    <w:rsid w:val="0090015E"/>
    <w:rsid w:val="00917D4A"/>
    <w:rsid w:val="0094498A"/>
    <w:rsid w:val="00976AFB"/>
    <w:rsid w:val="009F0FBC"/>
    <w:rsid w:val="00A82D56"/>
    <w:rsid w:val="00A8402A"/>
    <w:rsid w:val="00AA60F5"/>
    <w:rsid w:val="00AE06EE"/>
    <w:rsid w:val="00AE508A"/>
    <w:rsid w:val="00AF4F0B"/>
    <w:rsid w:val="00B03100"/>
    <w:rsid w:val="00B22F31"/>
    <w:rsid w:val="00B66CC4"/>
    <w:rsid w:val="00BF237A"/>
    <w:rsid w:val="00C000C2"/>
    <w:rsid w:val="00C05E8E"/>
    <w:rsid w:val="00C1094A"/>
    <w:rsid w:val="00CB2E76"/>
    <w:rsid w:val="00CC2F88"/>
    <w:rsid w:val="00CD56FB"/>
    <w:rsid w:val="00CE08F3"/>
    <w:rsid w:val="00CE3676"/>
    <w:rsid w:val="00D02EEE"/>
    <w:rsid w:val="00D0391B"/>
    <w:rsid w:val="00D125ED"/>
    <w:rsid w:val="00D3298E"/>
    <w:rsid w:val="00D36F31"/>
    <w:rsid w:val="00D56022"/>
    <w:rsid w:val="00D857F7"/>
    <w:rsid w:val="00D94F4F"/>
    <w:rsid w:val="00DA0E63"/>
    <w:rsid w:val="00DA5731"/>
    <w:rsid w:val="00DE51E4"/>
    <w:rsid w:val="00DF7E0F"/>
    <w:rsid w:val="00E06354"/>
    <w:rsid w:val="00E07CEB"/>
    <w:rsid w:val="00E11E7E"/>
    <w:rsid w:val="00E34890"/>
    <w:rsid w:val="00E479D1"/>
    <w:rsid w:val="00E83442"/>
    <w:rsid w:val="00EF033A"/>
    <w:rsid w:val="00F24668"/>
    <w:rsid w:val="00F4027E"/>
    <w:rsid w:val="00F57965"/>
    <w:rsid w:val="00F6224D"/>
    <w:rsid w:val="00F645EC"/>
    <w:rsid w:val="00F65A86"/>
    <w:rsid w:val="00FA2384"/>
    <w:rsid w:val="00FB0C98"/>
    <w:rsid w:val="00FF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F9153F"/>
  <w15:chartTrackingRefBased/>
  <w15:docId w15:val="{E300B26B-FFC2-F54F-8B53-BE67F67F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8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8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8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8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8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8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8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8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8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8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8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8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8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8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8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8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8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8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8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8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8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8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8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8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8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8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8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8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8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7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1353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494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83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4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837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45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6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5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2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54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55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11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5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08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31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3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8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52</TotalTime>
  <Pages>6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Siddartha Pullakhandam</dc:creator>
  <cp:keywords/>
  <dc:description/>
  <cp:lastModifiedBy>Siddartha Pullakhandam</cp:lastModifiedBy>
  <cp:revision>14</cp:revision>
  <dcterms:created xsi:type="dcterms:W3CDTF">2024-06-10T20:50:00Z</dcterms:created>
  <dcterms:modified xsi:type="dcterms:W3CDTF">2024-06-12T15:32:00Z</dcterms:modified>
</cp:coreProperties>
</file>